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A6A6A6" w:themeColor="background1" w:themeShade="A6"/>
        </w:tblBorders>
        <w:tblLayout w:type="fixed"/>
        <w:tblLook w:val="04A0" w:firstRow="1" w:lastRow="0" w:firstColumn="1" w:lastColumn="0" w:noHBand="0" w:noVBand="1"/>
      </w:tblPr>
      <w:tblGrid>
        <w:gridCol w:w="6285"/>
        <w:gridCol w:w="4713"/>
      </w:tblGrid>
      <w:tr w:rsidR="00F448BC" w14:paraId="5EC0D398" w14:textId="77777777" w:rsidTr="00A43A5B">
        <w:trPr>
          <w:cantSplit/>
          <w:trHeight w:val="4488"/>
        </w:trPr>
        <w:tc>
          <w:tcPr>
            <w:tcW w:w="6285" w:type="dxa"/>
          </w:tcPr>
          <w:p w14:paraId="7934FA7D" w14:textId="15BB7194" w:rsidR="00F448BC" w:rsidRDefault="00E66B59" w:rsidP="00A43A5B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300F3A3" wp14:editId="7D40FB46">
                  <wp:extent cx="3853815" cy="2315845"/>
                  <wp:effectExtent l="0" t="0" r="0" b="8255"/>
                  <wp:docPr id="1316653274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6653274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3815" cy="2315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13" w:type="dxa"/>
            <w:vMerge w:val="restart"/>
          </w:tcPr>
          <w:tbl>
            <w:tblPr>
              <w:tblStyle w:val="TableGrid"/>
              <w:tblW w:w="453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533"/>
            </w:tblGrid>
            <w:tr w:rsidR="00B77317" w14:paraId="70C71D4B" w14:textId="77777777" w:rsidTr="003503B2">
              <w:trPr>
                <w:cantSplit/>
                <w:trHeight w:val="2273"/>
              </w:trPr>
              <w:tc>
                <w:tcPr>
                  <w:tcW w:w="4533" w:type="dxa"/>
                </w:tcPr>
                <w:p w14:paraId="007A85F9" w14:textId="1A566ABC" w:rsidR="00B77317" w:rsidRPr="00CD1539" w:rsidRDefault="00E66B59" w:rsidP="00E217C8">
                  <w:pP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</w:pPr>
                  <w: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 xml:space="preserve">Simulation of </w:t>
                  </w:r>
                  <w:r w:rsidR="004A0724"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 xml:space="preserve"> </w:t>
                  </w:r>
                  <w: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>Simplified_Mount_Frame_IRB1200</w:t>
                  </w:r>
                </w:p>
                <w:p w14:paraId="77725EF8" w14:textId="77777777" w:rsidR="00B77317" w:rsidRPr="00CD1539" w:rsidRDefault="00B77317" w:rsidP="00E217C8">
                  <w:pPr>
                    <w:rPr>
                      <w:rStyle w:val="Strong"/>
                      <w:sz w:val="20"/>
                      <w:szCs w:val="20"/>
                    </w:rPr>
                  </w:pPr>
                </w:p>
                <w:p w14:paraId="79B2552A" w14:textId="1CAD0A5E" w:rsidR="00B77317" w:rsidRPr="00CD1539" w:rsidRDefault="00E66B59" w:rsidP="009C008A">
                  <w:pPr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Date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07 October 2025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br/>
                  </w:r>
                  <w:r>
                    <w:rPr>
                      <w:rStyle w:val="Strong"/>
                      <w:sz w:val="20"/>
                      <w:szCs w:val="20"/>
                    </w:rPr>
                    <w:t>Designer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Solidworks</w:t>
                  </w:r>
                </w:p>
                <w:p w14:paraId="497A286A" w14:textId="51EA3D81" w:rsidR="00B77317" w:rsidRPr="00CD1539" w:rsidRDefault="00E66B59" w:rsidP="009C008A">
                  <w:pPr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Study name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>:</w:t>
                  </w:r>
                  <w:r w:rsidR="00B77317" w:rsidRPr="004A0724">
                    <w:rPr>
                      <w:rStyle w:val="Strong"/>
                      <w:b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Static 1</w:t>
                  </w:r>
                </w:p>
                <w:p w14:paraId="6E6D4398" w14:textId="1CE420B8" w:rsidR="00B77317" w:rsidRPr="006A441F" w:rsidRDefault="00E66B59" w:rsidP="00B77317">
                  <w:pPr>
                    <w:rPr>
                      <w:bCs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Analysis type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>:</w:t>
                  </w:r>
                  <w:r w:rsidR="00B77317" w:rsidRPr="004A0724">
                    <w:rPr>
                      <w:rStyle w:val="Strong"/>
                      <w:b w:val="0"/>
                    </w:rPr>
                    <w:t xml:space="preserve">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Static</w:t>
                  </w:r>
                </w:p>
              </w:tc>
            </w:tr>
            <w:tr w:rsidR="00B77317" w14:paraId="0B63608B" w14:textId="77777777" w:rsidTr="003503B2">
              <w:trPr>
                <w:cantSplit/>
                <w:trHeight w:val="6839"/>
              </w:trPr>
              <w:tc>
                <w:tcPr>
                  <w:tcW w:w="4533" w:type="dxa"/>
                </w:tcPr>
                <w:sdt>
                  <w:sdtPr>
                    <w:rPr>
                      <w:rFonts w:asciiTheme="minorHAnsi" w:eastAsiaTheme="minorHAnsi" w:hAnsiTheme="minorHAnsi" w:cstheme="minorBidi"/>
                      <w:b w:val="0"/>
                      <w:bCs w:val="0"/>
                      <w:color w:val="auto"/>
                      <w:sz w:val="22"/>
                      <w:szCs w:val="22"/>
                    </w:rPr>
                    <w:id w:val="534339788"/>
                    <w:docPartObj>
                      <w:docPartGallery w:val="Table of Contents"/>
                      <w:docPartUnique/>
                    </w:docPartObj>
                  </w:sdtPr>
                  <w:sdtEndPr>
                    <w:rPr>
                      <w:rFonts w:eastAsiaTheme="minorEastAsia"/>
                      <w:sz w:val="20"/>
                    </w:rPr>
                  </w:sdtEndPr>
                  <w:sdtContent>
                    <w:p w14:paraId="21BBC8D9" w14:textId="6FB7640E" w:rsidR="00B77317" w:rsidRDefault="00E66B59" w:rsidP="00E3408D">
                      <w:pPr>
                        <w:pStyle w:val="TOCHeading"/>
                      </w:pPr>
                      <w:r>
                        <w:t>Table of Contents</w:t>
                      </w:r>
                    </w:p>
                    <w:p w14:paraId="024AFD6D" w14:textId="3184794F" w:rsidR="00E66B59" w:rsidRDefault="001041F1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:lang w:val="en-GB" w:eastAsia="zh-TW"/>
                          <w14:ligatures w14:val="standardContextual"/>
                        </w:rPr>
                      </w:pPr>
                      <w:r>
                        <w:rPr>
                          <w:sz w:val="18"/>
                        </w:rPr>
                        <w:fldChar w:fldCharType="begin"/>
                      </w:r>
                      <w:r w:rsidR="00B77317">
                        <w:rPr>
                          <w:sz w:val="18"/>
                        </w:rPr>
                        <w:instrText xml:space="preserve"> TOC \o "1-1" \h \z \u </w:instrText>
                      </w:r>
                      <w:r>
                        <w:rPr>
                          <w:sz w:val="18"/>
                        </w:rPr>
                        <w:fldChar w:fldCharType="separate"/>
                      </w:r>
                      <w:hyperlink w:anchor="_Toc210731605" w:history="1">
                        <w:r w:rsidR="00E66B59" w:rsidRPr="0091057B">
                          <w:rPr>
                            <w:rStyle w:val="Hyperlink"/>
                            <w:noProof/>
                          </w:rPr>
                          <w:t>Description</w:t>
                        </w:r>
                        <w:r w:rsidR="00E66B59">
                          <w:rPr>
                            <w:noProof/>
                            <w:webHidden/>
                          </w:rPr>
                          <w:tab/>
                        </w:r>
                        <w:r w:rsidR="00E66B59">
                          <w:rPr>
                            <w:noProof/>
                            <w:webHidden/>
                          </w:rPr>
                          <w:fldChar w:fldCharType="begin"/>
                        </w:r>
                        <w:r w:rsidR="00E66B59">
                          <w:rPr>
                            <w:noProof/>
                            <w:webHidden/>
                          </w:rPr>
                          <w:instrText xml:space="preserve"> PAGEREF _Toc210731605 \h </w:instrText>
                        </w:r>
                        <w:r w:rsidR="00E66B59">
                          <w:rPr>
                            <w:noProof/>
                            <w:webHidden/>
                          </w:rPr>
                        </w:r>
                        <w:r w:rsidR="00E66B59">
                          <w:rPr>
                            <w:noProof/>
                            <w:webHidden/>
                          </w:rPr>
                          <w:fldChar w:fldCharType="separate"/>
                        </w:r>
                        <w:r w:rsidR="00E66B59">
                          <w:rPr>
                            <w:noProof/>
                            <w:webHidden/>
                          </w:rPr>
                          <w:t>1</w:t>
                        </w:r>
                        <w:r w:rsidR="00E66B59"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11E90209" w14:textId="1240F46E" w:rsidR="00E66B59" w:rsidRDefault="00E66B59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:lang w:val="en-GB" w:eastAsia="zh-TW"/>
                          <w14:ligatures w14:val="standardContextual"/>
                        </w:rPr>
                      </w:pPr>
                      <w:hyperlink w:anchor="_Toc210731606" w:history="1">
                        <w:r w:rsidRPr="0091057B">
                          <w:rPr>
                            <w:rStyle w:val="Hyperlink"/>
                            <w:noProof/>
                          </w:rPr>
                          <w:t>Assumptions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_Toc210731606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2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32FFD908" w14:textId="1ECF819F" w:rsidR="00E66B59" w:rsidRDefault="00E66B59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:lang w:val="en-GB" w:eastAsia="zh-TW"/>
                          <w14:ligatures w14:val="standardContextual"/>
                        </w:rPr>
                      </w:pPr>
                      <w:hyperlink w:anchor="_Toc210731607" w:history="1">
                        <w:r w:rsidRPr="0091057B">
                          <w:rPr>
                            <w:rStyle w:val="Hyperlink"/>
                            <w:noProof/>
                          </w:rPr>
                          <w:t>Model Information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_Toc210731607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3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1C35D682" w14:textId="06B93C63" w:rsidR="00E66B59" w:rsidRDefault="00E66B59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:lang w:val="en-GB" w:eastAsia="zh-TW"/>
                          <w14:ligatures w14:val="standardContextual"/>
                        </w:rPr>
                      </w:pPr>
                      <w:hyperlink w:anchor="_Toc210731608" w:history="1">
                        <w:r w:rsidRPr="0091057B">
                          <w:rPr>
                            <w:rStyle w:val="Hyperlink"/>
                            <w:noProof/>
                          </w:rPr>
                          <w:t>Study Properties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_Toc210731608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13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58730175" w14:textId="56226DE1" w:rsidR="00E66B59" w:rsidRDefault="00E66B59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:lang w:val="en-GB" w:eastAsia="zh-TW"/>
                          <w14:ligatures w14:val="standardContextual"/>
                        </w:rPr>
                      </w:pPr>
                      <w:hyperlink w:anchor="_Toc210731609" w:history="1">
                        <w:r w:rsidRPr="0091057B">
                          <w:rPr>
                            <w:rStyle w:val="Hyperlink"/>
                            <w:noProof/>
                          </w:rPr>
                          <w:t>Units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_Toc210731609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13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4F0BC33D" w14:textId="4392BBBF" w:rsidR="00E66B59" w:rsidRDefault="00E66B59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:lang w:val="en-GB" w:eastAsia="zh-TW"/>
                          <w14:ligatures w14:val="standardContextual"/>
                        </w:rPr>
                      </w:pPr>
                      <w:hyperlink w:anchor="_Toc210731610" w:history="1">
                        <w:r w:rsidRPr="0091057B">
                          <w:rPr>
                            <w:rStyle w:val="Hyperlink"/>
                            <w:noProof/>
                          </w:rPr>
                          <w:t>Material Properties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_Toc210731610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14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114DDDEB" w14:textId="09E1906B" w:rsidR="00E66B59" w:rsidRDefault="00E66B59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:lang w:val="en-GB" w:eastAsia="zh-TW"/>
                          <w14:ligatures w14:val="standardContextual"/>
                        </w:rPr>
                      </w:pPr>
                      <w:hyperlink w:anchor="_Toc210731611" w:history="1">
                        <w:r w:rsidRPr="0091057B">
                          <w:rPr>
                            <w:rStyle w:val="Hyperlink"/>
                            <w:noProof/>
                          </w:rPr>
                          <w:t>Loads and Fixtures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_Toc210731611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15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73474347" w14:textId="73ED6C34" w:rsidR="00E66B59" w:rsidRDefault="00E66B59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:lang w:val="en-GB" w:eastAsia="zh-TW"/>
                          <w14:ligatures w14:val="standardContextual"/>
                        </w:rPr>
                      </w:pPr>
                      <w:hyperlink w:anchor="_Toc210731612" w:history="1">
                        <w:r w:rsidRPr="0091057B">
                          <w:rPr>
                            <w:rStyle w:val="Hyperlink"/>
                            <w:noProof/>
                          </w:rPr>
                          <w:t>Connector Definitions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_Toc210731612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16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0FED02DE" w14:textId="6B2DA6B8" w:rsidR="00E66B59" w:rsidRDefault="00E66B59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:lang w:val="en-GB" w:eastAsia="zh-TW"/>
                          <w14:ligatures w14:val="standardContextual"/>
                        </w:rPr>
                      </w:pPr>
                      <w:hyperlink w:anchor="_Toc210731613" w:history="1">
                        <w:r w:rsidRPr="0091057B">
                          <w:rPr>
                            <w:rStyle w:val="Hyperlink"/>
                            <w:noProof/>
                          </w:rPr>
                          <w:t>Interaction Information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_Toc210731613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17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1293ACBC" w14:textId="32962006" w:rsidR="00E66B59" w:rsidRDefault="00E66B59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:lang w:val="en-GB" w:eastAsia="zh-TW"/>
                          <w14:ligatures w14:val="standardContextual"/>
                        </w:rPr>
                      </w:pPr>
                      <w:hyperlink w:anchor="_Toc210731614" w:history="1">
                        <w:r w:rsidRPr="0091057B">
                          <w:rPr>
                            <w:rStyle w:val="Hyperlink"/>
                            <w:noProof/>
                          </w:rPr>
                          <w:t>Mesh information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_Toc210731614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18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4656509C" w14:textId="62BE8305" w:rsidR="00E66B59" w:rsidRDefault="00E66B59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:lang w:val="en-GB" w:eastAsia="zh-TW"/>
                          <w14:ligatures w14:val="standardContextual"/>
                        </w:rPr>
                      </w:pPr>
                      <w:hyperlink w:anchor="_Toc210731615" w:history="1">
                        <w:r w:rsidRPr="0091057B">
                          <w:rPr>
                            <w:rStyle w:val="Hyperlink"/>
                            <w:noProof/>
                          </w:rPr>
                          <w:t>Sensor Details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_Toc210731615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19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785F3FDE" w14:textId="5FD90609" w:rsidR="00E66B59" w:rsidRDefault="00E66B59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:lang w:val="en-GB" w:eastAsia="zh-TW"/>
                          <w14:ligatures w14:val="standardContextual"/>
                        </w:rPr>
                      </w:pPr>
                      <w:hyperlink w:anchor="_Toc210731616" w:history="1">
                        <w:r w:rsidRPr="0091057B">
                          <w:rPr>
                            <w:rStyle w:val="Hyperlink"/>
                            <w:noProof/>
                          </w:rPr>
                          <w:t>Resultant Forces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_Toc210731616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20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7922279F" w14:textId="042B6C79" w:rsidR="00E66B59" w:rsidRDefault="00E66B59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:lang w:val="en-GB" w:eastAsia="zh-TW"/>
                          <w14:ligatures w14:val="standardContextual"/>
                        </w:rPr>
                      </w:pPr>
                      <w:hyperlink w:anchor="_Toc210731617" w:history="1">
                        <w:r w:rsidRPr="0091057B">
                          <w:rPr>
                            <w:rStyle w:val="Hyperlink"/>
                            <w:noProof/>
                          </w:rPr>
                          <w:t>Beams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_Toc210731617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20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2E570842" w14:textId="6EC8E344" w:rsidR="00E66B59" w:rsidRDefault="00E66B59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:lang w:val="en-GB" w:eastAsia="zh-TW"/>
                          <w14:ligatures w14:val="standardContextual"/>
                        </w:rPr>
                      </w:pPr>
                      <w:hyperlink w:anchor="_Toc210731618" w:history="1">
                        <w:r w:rsidRPr="0091057B">
                          <w:rPr>
                            <w:rStyle w:val="Hyperlink"/>
                            <w:noProof/>
                          </w:rPr>
                          <w:t>Study Results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_Toc210731618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21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5BE48B70" w14:textId="08EB450A" w:rsidR="00E66B59" w:rsidRDefault="00E66B59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:lang w:val="en-GB" w:eastAsia="zh-TW"/>
                          <w14:ligatures w14:val="standardContextual"/>
                        </w:rPr>
                      </w:pPr>
                      <w:hyperlink w:anchor="_Toc210731619" w:history="1">
                        <w:r w:rsidRPr="0091057B">
                          <w:rPr>
                            <w:rStyle w:val="Hyperlink"/>
                            <w:noProof/>
                          </w:rPr>
                          <w:t>Conclusion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_Toc210731619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24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3C14F763" w14:textId="69C6421E" w:rsidR="00B77317" w:rsidRPr="00EF5B54" w:rsidRDefault="001041F1" w:rsidP="00E3408D">
                      <w:pPr>
                        <w:pStyle w:val="TOC1"/>
                        <w:rPr>
                          <w:noProof/>
                          <w:sz w:val="22"/>
                        </w:rPr>
                      </w:pPr>
                      <w:r>
                        <w:rPr>
                          <w:sz w:val="18"/>
                        </w:rPr>
                        <w:fldChar w:fldCharType="end"/>
                      </w:r>
                    </w:p>
                  </w:sdtContent>
                </w:sdt>
              </w:tc>
            </w:tr>
          </w:tbl>
          <w:p w14:paraId="7E7B6439" w14:textId="77777777" w:rsidR="00F448BC" w:rsidRDefault="00F448BC" w:rsidP="00A5373F"/>
        </w:tc>
      </w:tr>
      <w:tr w:rsidR="00F448BC" w14:paraId="563B0147" w14:textId="77777777" w:rsidTr="00BE081A">
        <w:trPr>
          <w:cantSplit/>
          <w:trHeight w:val="3924"/>
        </w:trPr>
        <w:tc>
          <w:tcPr>
            <w:tcW w:w="6285" w:type="dxa"/>
          </w:tcPr>
          <w:p w14:paraId="268255D9" w14:textId="637214C5" w:rsidR="00C27B5D" w:rsidRDefault="00E66B59" w:rsidP="00C27B5D">
            <w:pPr>
              <w:pStyle w:val="Heading1"/>
            </w:pPr>
            <w:bookmarkStart w:id="0" w:name="_Toc210731605"/>
            <w:r>
              <w:t>Description</w:t>
            </w:r>
            <w:bookmarkEnd w:id="0"/>
          </w:p>
          <w:p w14:paraId="71242153" w14:textId="7D5539EC" w:rsidR="00F448BC" w:rsidRPr="00E65D6E" w:rsidRDefault="00E66B59" w:rsidP="00FF408C">
            <w:r>
              <w:t>No Data</w:t>
            </w:r>
          </w:p>
        </w:tc>
        <w:tc>
          <w:tcPr>
            <w:tcW w:w="4713" w:type="dxa"/>
            <w:vMerge/>
          </w:tcPr>
          <w:p w14:paraId="121F4F89" w14:textId="77777777" w:rsidR="00F448BC" w:rsidRPr="00A33AA4" w:rsidRDefault="00F448BC" w:rsidP="00840CC7">
            <w:pPr>
              <w:pStyle w:val="TOC3"/>
            </w:pPr>
          </w:p>
        </w:tc>
      </w:tr>
    </w:tbl>
    <w:p w14:paraId="30ACD7B6" w14:textId="77777777" w:rsidR="00F25CD7" w:rsidRDefault="00F25CD7">
      <w: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6"/>
      </w:tblGrid>
      <w:tr w:rsidR="00343025" w14:paraId="5617EF50" w14:textId="77777777" w:rsidTr="00DD03CF">
        <w:tc>
          <w:tcPr>
            <w:tcW w:w="11016" w:type="dxa"/>
          </w:tcPr>
          <w:p w14:paraId="71DC2F90" w14:textId="04DFA3BB" w:rsidR="00343025" w:rsidRDefault="00E66B59" w:rsidP="00343025">
            <w:pPr>
              <w:pStyle w:val="Heading1"/>
            </w:pPr>
            <w:bookmarkStart w:id="1" w:name="_Toc243733140"/>
            <w:bookmarkStart w:id="2" w:name="_Toc245020107"/>
            <w:bookmarkStart w:id="3" w:name="_Toc245020139"/>
            <w:bookmarkStart w:id="4" w:name="_Toc210731606"/>
            <w:r>
              <w:lastRenderedPageBreak/>
              <w:t>Assumptions</w:t>
            </w:r>
            <w:bookmarkEnd w:id="4"/>
          </w:p>
          <w:p w14:paraId="4983887D" w14:textId="61E0C2CE" w:rsidR="00A96F2C" w:rsidRDefault="00A96F2C" w:rsidP="00A96F2C"/>
        </w:tc>
      </w:tr>
    </w:tbl>
    <w:p w14:paraId="6F44A9F9" w14:textId="77777777" w:rsidR="00343025" w:rsidRDefault="00343025" w:rsidP="00B77317">
      <w:pPr>
        <w:pStyle w:val="Heading1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6"/>
      </w:tblGrid>
      <w:tr w:rsidR="00FF408C" w14:paraId="057D0688" w14:textId="77777777" w:rsidTr="00ED5A01">
        <w:tc>
          <w:tcPr>
            <w:tcW w:w="11016" w:type="dxa"/>
          </w:tcPr>
          <w:p w14:paraId="3839B476" w14:textId="029FB3C2" w:rsidR="00FF408C" w:rsidRDefault="00E66B59" w:rsidP="00FF408C">
            <w:pPr>
              <w:pStyle w:val="Heading1"/>
            </w:pPr>
            <w:bookmarkStart w:id="5" w:name="_Toc210731607"/>
            <w:r>
              <w:lastRenderedPageBreak/>
              <w:t>Model Information</w:t>
            </w:r>
            <w:bookmarkEnd w:id="5"/>
          </w:p>
          <w:p w14:paraId="18CCE837" w14:textId="77777777" w:rsidR="00931A46" w:rsidRDefault="00931A46" w:rsidP="00FF408C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677"/>
              <w:gridCol w:w="2340"/>
              <w:gridCol w:w="3060"/>
              <w:gridCol w:w="2677"/>
            </w:tblGrid>
            <w:tr w:rsidR="00C16188" w14:paraId="30F65630" w14:textId="77777777" w:rsidTr="00C1618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tbl>
                  <w:tblPr>
                    <w:tblStyle w:val="TableGrid"/>
                    <w:tblW w:w="0" w:type="auto"/>
                    <w:tblInd w:w="944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8640"/>
                  </w:tblGrid>
                  <w:tr w:rsidR="00077EA0" w14:paraId="6506368C" w14:textId="77777777" w:rsidTr="00077EA0">
                    <w:tc>
                      <w:tcPr>
                        <w:tcW w:w="8640" w:type="dxa"/>
                      </w:tcPr>
                      <w:p w14:paraId="07F53530" w14:textId="202E6518" w:rsidR="00077EA0" w:rsidRDefault="00E66B59" w:rsidP="00077EA0">
                        <w:pPr>
                          <w:jc w:val="center"/>
                          <w:rPr>
                            <w:rStyle w:val="Strong"/>
                            <w:noProof/>
                          </w:rPr>
                        </w:pPr>
                        <w:r>
                          <w:rPr>
                            <w:b/>
                            <w:bCs/>
                            <w:noProof/>
                          </w:rPr>
                          <w:lastRenderedPageBreak/>
                          <w:drawing>
                            <wp:inline distT="0" distB="0" distL="0" distR="0" wp14:anchorId="2EE8FF85" wp14:editId="1DA926C4">
                              <wp:extent cx="5349240" cy="3214370"/>
                              <wp:effectExtent l="0" t="0" r="3810" b="5080"/>
                              <wp:docPr id="1887990479" name="Picture 2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887990479" name=""/>
                                      <pic:cNvPicPr/>
                                    </pic:nvPicPr>
                                    <pic:blipFill>
                                      <a:blip r:embed="rId8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349240" cy="321437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14:paraId="3A6776F8" w14:textId="0BD6049B" w:rsidR="00C16188" w:rsidRDefault="00E66B59" w:rsidP="00C16188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Model name</w:t>
                  </w:r>
                  <w:r w:rsidR="00C16188" w:rsidRPr="00C16188"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Strong"/>
                      <w:noProof/>
                      <w:sz w:val="20"/>
                      <w:szCs w:val="20"/>
                    </w:rPr>
                    <w:t>Simplified_Mount_Frame_IRB1200</w:t>
                  </w:r>
                </w:p>
                <w:p w14:paraId="2E4BE754" w14:textId="53AB9F96" w:rsidR="00C16188" w:rsidRDefault="00E66B59" w:rsidP="00C16188">
                  <w:pPr>
                    <w:jc w:val="center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Current Configuration</w:t>
                  </w:r>
                  <w:r w:rsidR="00C16188" w:rsidRPr="00C16188"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Strong"/>
                      <w:noProof/>
                      <w:sz w:val="20"/>
                      <w:szCs w:val="20"/>
                    </w:rPr>
                    <w:t>Default</w:t>
                  </w:r>
                </w:p>
              </w:tc>
            </w:tr>
            <w:tr w:rsidR="00C16188" w14:paraId="5F9EEBDE" w14:textId="77777777" w:rsidTr="00C1618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75552CA7" w14:textId="3C8FA94B" w:rsidR="00C16188" w:rsidRPr="0044448A" w:rsidRDefault="00E66B59" w:rsidP="00C16188">
                  <w:pPr>
                    <w:rPr>
                      <w:sz w:val="24"/>
                      <w:szCs w:val="24"/>
                    </w:rPr>
                  </w:pPr>
                  <w:r>
                    <w:rPr>
                      <w:rStyle w:val="Strong"/>
                      <w:b/>
                      <w:noProof/>
                      <w:sz w:val="24"/>
                      <w:szCs w:val="24"/>
                    </w:rPr>
                    <w:t>Solid Bodies</w:t>
                  </w:r>
                </w:p>
              </w:tc>
            </w:tr>
            <w:tr w:rsidR="00C16188" w14:paraId="4629F8F5" w14:textId="77777777" w:rsidTr="004B302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6ECB7E62" w14:textId="387DB8AB" w:rsidR="00C16188" w:rsidRDefault="00E66B59" w:rsidP="0044448A">
                  <w:pPr>
                    <w:jc w:val="center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Document Name and Reference</w:t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0FBC7489" w14:textId="1E8A4041" w:rsidR="00C16188" w:rsidRDefault="00E66B59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Treated As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4BCF53DB" w14:textId="132B4CA2" w:rsidR="00C16188" w:rsidRDefault="00E66B59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Volumetric Properties</w:t>
                  </w: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6BD0D937" w14:textId="2EAD4FF2" w:rsidR="00C16188" w:rsidRDefault="00E66B59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Document Path/Date Modified</w:t>
                  </w:r>
                </w:p>
              </w:tc>
            </w:tr>
            <w:tr w:rsidR="00E66B59" w14:paraId="175861B8" w14:textId="77777777" w:rsidTr="00BF3111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0156FE9D" w14:textId="612F7630" w:rsidR="00E66B59" w:rsidRDefault="00E66B59" w:rsidP="00BF3111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CirPattern1</w:t>
                  </w:r>
                </w:p>
                <w:p w14:paraId="01727666" w14:textId="023F5C87" w:rsidR="00E66B59" w:rsidRPr="0044448A" w:rsidRDefault="00E66B59" w:rsidP="00BF3111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53CD6515" wp14:editId="496E0B02">
                        <wp:extent cx="1562735" cy="939165"/>
                        <wp:effectExtent l="0" t="0" r="0" b="0"/>
                        <wp:docPr id="2067781676" name="Picture 3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067781676" name=""/>
                                <pic:cNvPicPr/>
                              </pic:nvPicPr>
                              <pic:blipFill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9391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1F34E4B9" w14:textId="527C1FC0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49714456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Mass:0.746171 kg</w:t>
                  </w:r>
                </w:p>
                <w:p w14:paraId="4B7D1A15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Volume:0.00027636 m^3</w:t>
                  </w:r>
                </w:p>
                <w:p w14:paraId="5A169907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Density:2,700 kg/m^3</w:t>
                  </w:r>
                </w:p>
                <w:p w14:paraId="132FB70F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Weight:7.31247 N</w:t>
                  </w:r>
                </w:p>
                <w:p w14:paraId="4B375EFD" w14:textId="2FF989FF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056A84AA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C:\Users\Lucas\Documents\Projects\Co_Printing\RAAM\Layout\2550_L320T-slot_6575N411.SLDPRT</w:t>
                  </w:r>
                </w:p>
                <w:p w14:paraId="2643EFEF" w14:textId="62701DA3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Oct  7 11:46:51 2025</w:t>
                  </w:r>
                </w:p>
              </w:tc>
            </w:tr>
            <w:tr w:rsidR="00E66B59" w14:paraId="45A7743C" w14:textId="77777777" w:rsidTr="00BF3111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34A984AB" w14:textId="2FDBC32B" w:rsidR="00E66B59" w:rsidRDefault="00E66B59" w:rsidP="00BF3111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CirPattern1</w:t>
                  </w:r>
                </w:p>
                <w:p w14:paraId="66537022" w14:textId="7279B80A" w:rsidR="00E66B59" w:rsidRPr="0044448A" w:rsidRDefault="00E66B59" w:rsidP="00BF3111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429649F9" wp14:editId="7A91E0E8">
                        <wp:extent cx="1562735" cy="939165"/>
                        <wp:effectExtent l="0" t="0" r="0" b="0"/>
                        <wp:docPr id="2119122539" name="Picture 4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119122539" name=""/>
                                <pic:cNvPicPr/>
                              </pic:nvPicPr>
                              <pic:blipFill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9391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2A01A44A" w14:textId="1E35F57F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7659BA6C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Mass:0.746171 kg</w:t>
                  </w:r>
                </w:p>
                <w:p w14:paraId="38B08BDE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Volume:0.00027636 m^3</w:t>
                  </w:r>
                </w:p>
                <w:p w14:paraId="62654C83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Density:2,700 kg/m^3</w:t>
                  </w:r>
                </w:p>
                <w:p w14:paraId="070A260D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Weight:7.31247 N</w:t>
                  </w:r>
                </w:p>
                <w:p w14:paraId="1C087FDB" w14:textId="633518ED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746A84E1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C:\Users\Lucas\Documents\Projects\Co_Printing\RAAM\Layout\2550_L320T-slot_6575N411.SLDPRT</w:t>
                  </w:r>
                </w:p>
                <w:p w14:paraId="0D1DA74A" w14:textId="3578A80C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Oct  7 11:46:51 2025</w:t>
                  </w:r>
                </w:p>
              </w:tc>
            </w:tr>
            <w:tr w:rsidR="00E66B59" w14:paraId="1B1CFBFE" w14:textId="77777777" w:rsidTr="00BF3111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4422FE09" w14:textId="6E45FECD" w:rsidR="00E66B59" w:rsidRDefault="00E66B59" w:rsidP="00BF3111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LPattern6[2]</w:t>
                  </w:r>
                </w:p>
                <w:p w14:paraId="0D7869C0" w14:textId="70D39505" w:rsidR="00E66B59" w:rsidRPr="0044448A" w:rsidRDefault="00E66B59" w:rsidP="00BF3111">
                  <w:pPr>
                    <w:jc w:val="center"/>
                  </w:pP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5F7DB35B" w14:textId="398E40EC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1DA2698D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Mass:0.00150872 kg</w:t>
                  </w:r>
                </w:p>
                <w:p w14:paraId="017CBC7A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Volume:5.58786e-07 m^3</w:t>
                  </w:r>
                </w:p>
                <w:p w14:paraId="12C0C1ED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Density:2,700 kg/m^3</w:t>
                  </w:r>
                </w:p>
                <w:p w14:paraId="2BB7E0BA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Weight:0.0147855 N</w:t>
                  </w:r>
                </w:p>
                <w:p w14:paraId="74568445" w14:textId="07DC5BBC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4E1CD769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C:\Users\Lucas\Documents\Projects\Co_Printing\RAAM\Layout\Fasteners\4844N114_T-Slotted Framing Structural Bracket.SLDPRT</w:t>
                  </w:r>
                </w:p>
                <w:p w14:paraId="361D3F95" w14:textId="4380BAB9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Oct  7 11:46:52 2025</w:t>
                  </w:r>
                </w:p>
              </w:tc>
            </w:tr>
            <w:tr w:rsidR="00E66B59" w14:paraId="41990537" w14:textId="77777777" w:rsidTr="00BF3111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41FBEFFA" w14:textId="0E6A4AE3" w:rsidR="00E66B59" w:rsidRDefault="00E66B59" w:rsidP="00BF3111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LPattern7[3]</w:t>
                  </w:r>
                </w:p>
                <w:p w14:paraId="79322634" w14:textId="3C883468" w:rsidR="00E66B59" w:rsidRPr="0044448A" w:rsidRDefault="00E66B59" w:rsidP="00BF3111">
                  <w:pPr>
                    <w:jc w:val="center"/>
                  </w:pP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13F097AC" w14:textId="68AED823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621764A0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Mass:0.00104745 kg</w:t>
                  </w:r>
                </w:p>
                <w:p w14:paraId="561E48FE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Volume:3.87945e-07 m^3</w:t>
                  </w:r>
                </w:p>
                <w:p w14:paraId="3F5CB020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Density:2,699.99 kg/m^3</w:t>
                  </w:r>
                </w:p>
                <w:p w14:paraId="0CD5A6BE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Weight:0.010265 N</w:t>
                  </w:r>
                </w:p>
                <w:p w14:paraId="0FF761DA" w14:textId="61DD9623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7B65C83E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C:\Users\Lucas\Documents\Projects\Co_Printing\RAAM\Layout\Fasteners\4844N114_T-Slotted Framing Structural Bracket.SLDPRT</w:t>
                  </w:r>
                </w:p>
                <w:p w14:paraId="20719CCC" w14:textId="0ABFF234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lastRenderedPageBreak/>
                    <w:t>Oct  7 11:46:52 2025</w:t>
                  </w:r>
                </w:p>
              </w:tc>
            </w:tr>
            <w:tr w:rsidR="00E66B59" w14:paraId="5A37285C" w14:textId="77777777" w:rsidTr="00BF3111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2669F748" w14:textId="31C617D1" w:rsidR="00E66B59" w:rsidRDefault="00E66B59" w:rsidP="00BF3111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lastRenderedPageBreak/>
                    <w:t>LPattern7[4]</w:t>
                  </w:r>
                </w:p>
                <w:p w14:paraId="4A405900" w14:textId="00BB7C27" w:rsidR="00E66B59" w:rsidRPr="0044448A" w:rsidRDefault="00E66B59" w:rsidP="00BF3111">
                  <w:pPr>
                    <w:jc w:val="center"/>
                  </w:pP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21A338A8" w14:textId="02A9AB02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5D204CEC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Mass:0.00104745 kg</w:t>
                  </w:r>
                </w:p>
                <w:p w14:paraId="4F0BF748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Volume:3.87945e-07 m^3</w:t>
                  </w:r>
                </w:p>
                <w:p w14:paraId="21E98343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Density:2,699.99 kg/m^3</w:t>
                  </w:r>
                </w:p>
                <w:p w14:paraId="17CA8DBC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Weight:0.010265 N</w:t>
                  </w:r>
                </w:p>
                <w:p w14:paraId="0DC14ED7" w14:textId="165D63CE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37EEE620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C:\Users\Lucas\Documents\Projects\Co_Printing\RAAM\Layout\Fasteners\4844N114_T-Slotted Framing Structural Bracket.SLDPRT</w:t>
                  </w:r>
                </w:p>
                <w:p w14:paraId="4BFA3E5C" w14:textId="62FF3BDB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Oct  7 11:46:52 2025</w:t>
                  </w:r>
                </w:p>
              </w:tc>
            </w:tr>
            <w:tr w:rsidR="00E66B59" w14:paraId="5B927DEF" w14:textId="77777777" w:rsidTr="00BF3111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11144291" w14:textId="15D64BB6" w:rsidR="00E66B59" w:rsidRDefault="00E66B59" w:rsidP="00BF3111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LPattern7[2]</w:t>
                  </w:r>
                </w:p>
                <w:p w14:paraId="514A72CA" w14:textId="74A81F6A" w:rsidR="00E66B59" w:rsidRPr="0044448A" w:rsidRDefault="00E66B59" w:rsidP="00BF3111">
                  <w:pPr>
                    <w:jc w:val="center"/>
                  </w:pP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30229F7A" w14:textId="3A528D75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49012DE5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Mass:0.00104745 kg</w:t>
                  </w:r>
                </w:p>
                <w:p w14:paraId="416CB969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Volume:3.87945e-07 m^3</w:t>
                  </w:r>
                </w:p>
                <w:p w14:paraId="5D37909F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Density:2,699.99 kg/m^3</w:t>
                  </w:r>
                </w:p>
                <w:p w14:paraId="120323DF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Weight:0.010265 N</w:t>
                  </w:r>
                </w:p>
                <w:p w14:paraId="3B4CDAF8" w14:textId="37B41129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2C0F10FC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C:\Users\Lucas\Documents\Projects\Co_Printing\RAAM\Layout\Fasteners\4844N114_T-Slotted Framing Structural Bracket.SLDPRT</w:t>
                  </w:r>
                </w:p>
                <w:p w14:paraId="0E793928" w14:textId="590B5170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Oct  7 11:46:52 2025</w:t>
                  </w:r>
                </w:p>
              </w:tc>
            </w:tr>
            <w:tr w:rsidR="00E66B59" w14:paraId="4BAB4693" w14:textId="77777777" w:rsidTr="00BF3111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1DF621D4" w14:textId="7F43DAE6" w:rsidR="00E66B59" w:rsidRDefault="00E66B59" w:rsidP="00BF3111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LPattern1[1]</w:t>
                  </w:r>
                </w:p>
                <w:p w14:paraId="067C79FE" w14:textId="224010E1" w:rsidR="00E66B59" w:rsidRPr="0044448A" w:rsidRDefault="00E66B59" w:rsidP="00BF3111">
                  <w:pPr>
                    <w:jc w:val="center"/>
                  </w:pP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7060ACAF" w14:textId="308F71B5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1E2EE581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Mass:0.00150872 kg</w:t>
                  </w:r>
                </w:p>
                <w:p w14:paraId="65EBF7F6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Volume:5.58786e-07 m^3</w:t>
                  </w:r>
                </w:p>
                <w:p w14:paraId="667D386B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Density:2,700 kg/m^3</w:t>
                  </w:r>
                </w:p>
                <w:p w14:paraId="730310F5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Weight:0.0147855 N</w:t>
                  </w:r>
                </w:p>
                <w:p w14:paraId="47CDA43E" w14:textId="6CEA4918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601EB1C8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C:\Users\Lucas\Documents\Projects\Co_Printing\RAAM\Layout\Fasteners\4844N114_T-Slotted Framing Structural Bracket.SLDPRT</w:t>
                  </w:r>
                </w:p>
                <w:p w14:paraId="3722C34E" w14:textId="14972FD5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Oct  7 11:46:52 2025</w:t>
                  </w:r>
                </w:p>
              </w:tc>
            </w:tr>
            <w:tr w:rsidR="00E66B59" w14:paraId="791E9ECE" w14:textId="77777777" w:rsidTr="00BF3111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04BF5AEF" w14:textId="06655D4A" w:rsidR="00E66B59" w:rsidRDefault="00E66B59" w:rsidP="00BF3111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LPattern7[1]</w:t>
                  </w:r>
                </w:p>
                <w:p w14:paraId="3C103B05" w14:textId="0712C09F" w:rsidR="00E66B59" w:rsidRPr="0044448A" w:rsidRDefault="00E66B59" w:rsidP="00BF3111">
                  <w:pPr>
                    <w:jc w:val="center"/>
                  </w:pP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55B5117F" w14:textId="36D21AED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60B9EDBD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Mass:0.00104745 kg</w:t>
                  </w:r>
                </w:p>
                <w:p w14:paraId="2311BD50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Volume:3.87945e-07 m^3</w:t>
                  </w:r>
                </w:p>
                <w:p w14:paraId="46EE3869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Density:2,699.99 kg/m^3</w:t>
                  </w:r>
                </w:p>
                <w:p w14:paraId="0A11F9DD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Weight:0.010265 N</w:t>
                  </w:r>
                </w:p>
                <w:p w14:paraId="1E6D1772" w14:textId="3BF6E73E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77A1465F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C:\Users\Lucas\Documents\Projects\Co_Printing\RAAM\Layout\Fasteners\4844N114_T-Slotted Framing Structural Bracket.SLDPRT</w:t>
                  </w:r>
                </w:p>
                <w:p w14:paraId="5A292FE1" w14:textId="01159178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Oct  7 11:46:52 2025</w:t>
                  </w:r>
                </w:p>
              </w:tc>
            </w:tr>
            <w:tr w:rsidR="00E66B59" w14:paraId="57D0662D" w14:textId="77777777" w:rsidTr="00BF3111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26BF3D66" w14:textId="16E4D421" w:rsidR="00E66B59" w:rsidRDefault="00E66B59" w:rsidP="00BF3111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Body-Move/Copy3[2]</w:t>
                  </w:r>
                </w:p>
                <w:p w14:paraId="11A32F93" w14:textId="337A4BE3" w:rsidR="00E66B59" w:rsidRPr="0044448A" w:rsidRDefault="00E66B59" w:rsidP="00BF3111">
                  <w:pPr>
                    <w:jc w:val="center"/>
                  </w:pP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3C64D2C0" w14:textId="250BCDB7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5E6BC2AF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Mass:0.00150872 kg</w:t>
                  </w:r>
                </w:p>
                <w:p w14:paraId="34DEC2B5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Volume:5.58786e-07 m^3</w:t>
                  </w:r>
                </w:p>
                <w:p w14:paraId="19A62F19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Density:2,700 kg/m^3</w:t>
                  </w:r>
                </w:p>
                <w:p w14:paraId="4757E38F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Weight:0.0147855 N</w:t>
                  </w:r>
                </w:p>
                <w:p w14:paraId="02F5DA02" w14:textId="17698D21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310BD9B7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C:\Users\Lucas\Documents\Projects\Co_Printing\RAAM\Layout\Fasteners\4844N114_T-Slotted Framing Structural Bracket.SLDPRT</w:t>
                  </w:r>
                </w:p>
                <w:p w14:paraId="2CB9326E" w14:textId="2EAC03F1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Oct  7 11:46:52 2025</w:t>
                  </w:r>
                </w:p>
              </w:tc>
            </w:tr>
            <w:tr w:rsidR="00E66B59" w14:paraId="54093B1F" w14:textId="77777777" w:rsidTr="00BF3111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70ECB060" w14:textId="0C7614F1" w:rsidR="00E66B59" w:rsidRDefault="00E66B59" w:rsidP="00BF3111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LPattern4</w:t>
                  </w:r>
                </w:p>
                <w:p w14:paraId="43373F85" w14:textId="182012D0" w:rsidR="00E66B59" w:rsidRPr="0044448A" w:rsidRDefault="00E66B59" w:rsidP="00BF3111">
                  <w:pPr>
                    <w:jc w:val="center"/>
                  </w:pP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398CB9D8" w14:textId="1DDBED1D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3B9F1213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Mass:0.00104745 kg</w:t>
                  </w:r>
                </w:p>
                <w:p w14:paraId="6F44DB8D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Volume:3.87945e-07 m^3</w:t>
                  </w:r>
                </w:p>
                <w:p w14:paraId="1CE09186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Density:2,699.99 kg/m^3</w:t>
                  </w:r>
                </w:p>
                <w:p w14:paraId="7E9C3C90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Weight:0.010265 N</w:t>
                  </w:r>
                </w:p>
                <w:p w14:paraId="66C255DA" w14:textId="6E3B93A6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7C01BD4B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C:\Users\Lucas\Documents\Projects\Co_Printing\RAAM\Layout\Fasteners\4844N114_T-Slotted Framing Structural Bracket.SLDPRT</w:t>
                  </w:r>
                </w:p>
                <w:p w14:paraId="486489DA" w14:textId="69C7E40C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Oct  7 11:46:52 2025</w:t>
                  </w:r>
                </w:p>
              </w:tc>
            </w:tr>
            <w:tr w:rsidR="00E66B59" w14:paraId="4A837DA9" w14:textId="77777777" w:rsidTr="00BF3111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012E06AE" w14:textId="6CA3F73F" w:rsidR="00E66B59" w:rsidRDefault="00E66B59" w:rsidP="00BF3111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LPattern6[3]</w:t>
                  </w:r>
                </w:p>
                <w:p w14:paraId="5DC302B2" w14:textId="34849FAA" w:rsidR="00E66B59" w:rsidRPr="0044448A" w:rsidRDefault="00E66B59" w:rsidP="00BF3111">
                  <w:pPr>
                    <w:jc w:val="center"/>
                  </w:pP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1D4B5D6E" w14:textId="67AB3BD5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69A1AE24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Mass:0.00150872 kg</w:t>
                  </w:r>
                </w:p>
                <w:p w14:paraId="4618A549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Volume:5.58786e-07 m^3</w:t>
                  </w:r>
                </w:p>
                <w:p w14:paraId="4E4AA819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Density:2,700 kg/m^3</w:t>
                  </w:r>
                </w:p>
                <w:p w14:paraId="54E9155B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Weight:0.0147855 N</w:t>
                  </w:r>
                </w:p>
                <w:p w14:paraId="6F4C0014" w14:textId="211F9D7A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677EF065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C:\Users\Lucas\Documents\Projects\Co_Printing\RAAM\Layout\Fasteners\4844N114_T-Slotted Framing Structural Bracket.SLDPRT</w:t>
                  </w:r>
                </w:p>
                <w:p w14:paraId="51ABE52B" w14:textId="0BD939CC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Oct  7 11:46:52 2025</w:t>
                  </w:r>
                </w:p>
              </w:tc>
            </w:tr>
            <w:tr w:rsidR="00E66B59" w14:paraId="2A64123E" w14:textId="77777777" w:rsidTr="00BF3111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31788A79" w14:textId="1810CE26" w:rsidR="00E66B59" w:rsidRDefault="00E66B59" w:rsidP="00BF3111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LPattern3</w:t>
                  </w:r>
                </w:p>
                <w:p w14:paraId="786501C5" w14:textId="278AF830" w:rsidR="00E66B59" w:rsidRPr="0044448A" w:rsidRDefault="00E66B59" w:rsidP="00BF3111">
                  <w:pPr>
                    <w:jc w:val="center"/>
                  </w:pP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5601DD26" w14:textId="2D42515A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6AB5682B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Mass:0.00104745 kg</w:t>
                  </w:r>
                </w:p>
                <w:p w14:paraId="213C30B5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Volume:3.87945e-07 m^3</w:t>
                  </w:r>
                </w:p>
                <w:p w14:paraId="3C1AA2E1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Density:2,699.99 kg/m^3</w:t>
                  </w:r>
                </w:p>
                <w:p w14:paraId="1B6D7195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Weight:0.010265 N</w:t>
                  </w:r>
                </w:p>
                <w:p w14:paraId="208DDAF1" w14:textId="64E7607C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650F2BEA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lastRenderedPageBreak/>
                    <w:t xml:space="preserve">C:\Users\Lucas\Documents\Projects\Co_Printing\RAAM\Layout\Fasteners\4844N114_T-Slotted Framing </w:t>
                  </w: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lastRenderedPageBreak/>
                    <w:t>Structural Bracket.SLDPRT</w:t>
                  </w:r>
                </w:p>
                <w:p w14:paraId="7D1504BF" w14:textId="12148EDF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Oct  7 11:46:52 2025</w:t>
                  </w:r>
                </w:p>
              </w:tc>
            </w:tr>
            <w:tr w:rsidR="00E66B59" w14:paraId="41E76231" w14:textId="77777777" w:rsidTr="00BF3111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5C1C9BEE" w14:textId="6319726C" w:rsidR="00E66B59" w:rsidRDefault="00E66B59" w:rsidP="00BF3111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lastRenderedPageBreak/>
                    <w:t>Fillet7</w:t>
                  </w:r>
                </w:p>
                <w:p w14:paraId="5096D745" w14:textId="39B9B2D7" w:rsidR="00E66B59" w:rsidRPr="0044448A" w:rsidRDefault="00E66B59" w:rsidP="00BF3111">
                  <w:pPr>
                    <w:jc w:val="center"/>
                  </w:pP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45CD5BCA" w14:textId="6CDC71A1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3505B25A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Mass:0.044945 kg</w:t>
                  </w:r>
                </w:p>
                <w:p w14:paraId="0036DAFF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Volume:1.66463e-05 m^3</w:t>
                  </w:r>
                </w:p>
                <w:p w14:paraId="5CE783D8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Density:2,700 kg/m^3</w:t>
                  </w:r>
                </w:p>
                <w:p w14:paraId="4BF3D421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Weight:0.440461 N</w:t>
                  </w:r>
                </w:p>
                <w:p w14:paraId="72473989" w14:textId="38B9D381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1EFE73DC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C:\Users\Lucas\Documents\Projects\Co_Printing\RAAM\Layout\Fasteners\4844N114_T-Slotted Framing Structural Bracket.SLDPRT</w:t>
                  </w:r>
                </w:p>
                <w:p w14:paraId="31771EDA" w14:textId="22AF87E7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Oct  7 11:46:52 2025</w:t>
                  </w:r>
                </w:p>
              </w:tc>
            </w:tr>
            <w:tr w:rsidR="00E66B59" w14:paraId="2E8039E6" w14:textId="77777777" w:rsidTr="00BF3111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64AED933" w14:textId="599A11C9" w:rsidR="00E66B59" w:rsidRDefault="00E66B59" w:rsidP="00BF3111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LPattern2[1]</w:t>
                  </w:r>
                </w:p>
                <w:p w14:paraId="22CF6CD8" w14:textId="42FD7F9C" w:rsidR="00E66B59" w:rsidRPr="0044448A" w:rsidRDefault="00E66B59" w:rsidP="00BF3111">
                  <w:pPr>
                    <w:jc w:val="center"/>
                  </w:pP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0A8F62DA" w14:textId="23C4C796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3683668D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Mass:0.00150872 kg</w:t>
                  </w:r>
                </w:p>
                <w:p w14:paraId="6950D16F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Volume:5.58786e-07 m^3</w:t>
                  </w:r>
                </w:p>
                <w:p w14:paraId="21312811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Density:2,700 kg/m^3</w:t>
                  </w:r>
                </w:p>
                <w:p w14:paraId="680FC1F9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Weight:0.0147855 N</w:t>
                  </w:r>
                </w:p>
                <w:p w14:paraId="39D00A81" w14:textId="75DADAFB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7CBE8C3C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C:\Users\Lucas\Documents\Projects\Co_Printing\RAAM\Layout\Fasteners\4844N114_T-Slotted Framing Structural Bracket.SLDPRT</w:t>
                  </w:r>
                </w:p>
                <w:p w14:paraId="7D2FD160" w14:textId="3516DC79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Oct  7 11:46:52 2025</w:t>
                  </w:r>
                </w:p>
              </w:tc>
            </w:tr>
            <w:tr w:rsidR="00E66B59" w14:paraId="7A372F75" w14:textId="77777777" w:rsidTr="00BF3111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083A074C" w14:textId="54C5D44A" w:rsidR="00E66B59" w:rsidRDefault="00E66B59" w:rsidP="00BF3111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Body-Move/Copy2</w:t>
                  </w:r>
                </w:p>
                <w:p w14:paraId="3536A0D0" w14:textId="4914DF67" w:rsidR="00E66B59" w:rsidRPr="0044448A" w:rsidRDefault="00E66B59" w:rsidP="00BF3111">
                  <w:pPr>
                    <w:jc w:val="center"/>
                  </w:pP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0BC419DE" w14:textId="4CCA66EB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07537DC2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Mass:0.00104745 kg</w:t>
                  </w:r>
                </w:p>
                <w:p w14:paraId="518F2E0A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Volume:3.87945e-07 m^3</w:t>
                  </w:r>
                </w:p>
                <w:p w14:paraId="2120244E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Density:2,699.99 kg/m^3</w:t>
                  </w:r>
                </w:p>
                <w:p w14:paraId="2ADAB49D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Weight:0.010265 N</w:t>
                  </w:r>
                </w:p>
                <w:p w14:paraId="7D210601" w14:textId="691D79E8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682F5DD7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C:\Users\Lucas\Documents\Projects\Co_Printing\RAAM\Layout\Fasteners\4844N114_T-Slotted Framing Structural Bracket.SLDPRT</w:t>
                  </w:r>
                </w:p>
                <w:p w14:paraId="76F04294" w14:textId="7C2FF1F2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Oct  7 11:46:52 2025</w:t>
                  </w:r>
                </w:p>
              </w:tc>
            </w:tr>
            <w:tr w:rsidR="00E66B59" w14:paraId="32A99930" w14:textId="77777777" w:rsidTr="00BF3111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322499E9" w14:textId="6826A072" w:rsidR="00E66B59" w:rsidRDefault="00E66B59" w:rsidP="00BF3111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LPattern6[5]</w:t>
                  </w:r>
                </w:p>
                <w:p w14:paraId="4131439B" w14:textId="5661BFE2" w:rsidR="00E66B59" w:rsidRPr="0044448A" w:rsidRDefault="00E66B59" w:rsidP="00BF3111">
                  <w:pPr>
                    <w:jc w:val="center"/>
                  </w:pP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19FB617C" w14:textId="12DDEB87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077DFAB6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Mass:0.00150872 kg</w:t>
                  </w:r>
                </w:p>
                <w:p w14:paraId="51B870C7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Volume:5.58786e-07 m^3</w:t>
                  </w:r>
                </w:p>
                <w:p w14:paraId="341030B9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Density:2,700 kg/m^3</w:t>
                  </w:r>
                </w:p>
                <w:p w14:paraId="205F7094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Weight:0.0147855 N</w:t>
                  </w:r>
                </w:p>
                <w:p w14:paraId="5BD79328" w14:textId="6C29F315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47CDD7CA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C:\Users\Lucas\Documents\Projects\Co_Printing\RAAM\Layout\Fasteners\4844N114_T-Slotted Framing Structural Bracket.SLDPRT</w:t>
                  </w:r>
                </w:p>
                <w:p w14:paraId="78355FD0" w14:textId="3EDC3C3F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Oct  7 11:46:52 2025</w:t>
                  </w:r>
                </w:p>
              </w:tc>
            </w:tr>
            <w:tr w:rsidR="00E66B59" w14:paraId="49466FE2" w14:textId="77777777" w:rsidTr="00BF3111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2F668C32" w14:textId="1FFE5C31" w:rsidR="00E66B59" w:rsidRDefault="00E66B59" w:rsidP="00BF3111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Body-Move/Copy1[2]</w:t>
                  </w:r>
                </w:p>
                <w:p w14:paraId="0C1D3821" w14:textId="22000AE4" w:rsidR="00E66B59" w:rsidRPr="0044448A" w:rsidRDefault="00E66B59" w:rsidP="00BF3111">
                  <w:pPr>
                    <w:jc w:val="center"/>
                  </w:pP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57FEF4EC" w14:textId="7889A61E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617941D5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Mass:0.00150872 kg</w:t>
                  </w:r>
                </w:p>
                <w:p w14:paraId="2F20697A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Volume:5.58786e-07 m^3</w:t>
                  </w:r>
                </w:p>
                <w:p w14:paraId="5943431E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Density:2,700 kg/m^3</w:t>
                  </w:r>
                </w:p>
                <w:p w14:paraId="4064E4F8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Weight:0.0147855 N</w:t>
                  </w:r>
                </w:p>
                <w:p w14:paraId="6B06DEA5" w14:textId="0472BA62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2202498C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C:\Users\Lucas\Documents\Projects\Co_Printing\RAAM\Layout\Fasteners\4844N114_T-Slotted Framing Structural Bracket.SLDPRT</w:t>
                  </w:r>
                </w:p>
                <w:p w14:paraId="019842C7" w14:textId="4CCC4F6F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Oct  7 11:46:52 2025</w:t>
                  </w:r>
                </w:p>
              </w:tc>
            </w:tr>
            <w:tr w:rsidR="00E66B59" w14:paraId="01D02933" w14:textId="77777777" w:rsidTr="00BF3111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2E3F15A8" w14:textId="0AF0E852" w:rsidR="00E66B59" w:rsidRDefault="00E66B59" w:rsidP="00BF3111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LPattern6[4]</w:t>
                  </w:r>
                </w:p>
                <w:p w14:paraId="452EAA31" w14:textId="55102B6A" w:rsidR="00E66B59" w:rsidRPr="0044448A" w:rsidRDefault="00E66B59" w:rsidP="00BF3111">
                  <w:pPr>
                    <w:jc w:val="center"/>
                  </w:pP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2A4403AD" w14:textId="345AA58A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78C23BB1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Mass:0.00150872 kg</w:t>
                  </w:r>
                </w:p>
                <w:p w14:paraId="12665C7E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Volume:5.58786e-07 m^3</w:t>
                  </w:r>
                </w:p>
                <w:p w14:paraId="4D932A73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Density:2,700 kg/m^3</w:t>
                  </w:r>
                </w:p>
                <w:p w14:paraId="4F4E2AA0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Weight:0.0147855 N</w:t>
                  </w:r>
                </w:p>
                <w:p w14:paraId="0E4DD094" w14:textId="21D04E07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5100B975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C:\Users\Lucas\Documents\Projects\Co_Printing\RAAM\Layout\Fasteners\4844N114_T-Slotted Framing Structural Bracket.SLDPRT</w:t>
                  </w:r>
                </w:p>
                <w:p w14:paraId="5A47713D" w14:textId="23D7A641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Oct  7 11:46:52 2025</w:t>
                  </w:r>
                </w:p>
              </w:tc>
            </w:tr>
            <w:tr w:rsidR="00E66B59" w14:paraId="4F42C7BE" w14:textId="77777777" w:rsidTr="00BF3111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29C93C8E" w14:textId="657A48AB" w:rsidR="00E66B59" w:rsidRDefault="00E66B59" w:rsidP="00BF3111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Cut-Sweep1</w:t>
                  </w:r>
                </w:p>
                <w:p w14:paraId="2824E1D1" w14:textId="2311E2E8" w:rsidR="00E66B59" w:rsidRPr="0044448A" w:rsidRDefault="00E66B59" w:rsidP="00BF3111">
                  <w:pPr>
                    <w:jc w:val="center"/>
                  </w:pP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29F7CB52" w14:textId="5C65C23D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0F5DFB78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Mass:0.00104745 kg</w:t>
                  </w:r>
                </w:p>
                <w:p w14:paraId="3E954431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Volume:3.87945e-07 m^3</w:t>
                  </w:r>
                </w:p>
                <w:p w14:paraId="7FBDBD90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Density:2,699.99 kg/m^3</w:t>
                  </w:r>
                </w:p>
                <w:p w14:paraId="7A2559FA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Weight:0.010265 N</w:t>
                  </w:r>
                </w:p>
                <w:p w14:paraId="223FCBB4" w14:textId="2D1E3007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4D7F44FD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C:\Users\Lucas\Documents\Projects\Co_Printing\RAAM\Layout\Fasteners\4844N114_T-Slotted Framing Structural Bracket.SLDPRT</w:t>
                  </w:r>
                </w:p>
                <w:p w14:paraId="047673BD" w14:textId="26867833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Oct  7 11:46:52 2025</w:t>
                  </w:r>
                </w:p>
              </w:tc>
            </w:tr>
            <w:tr w:rsidR="00E66B59" w14:paraId="095E758C" w14:textId="77777777" w:rsidTr="00BF3111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4FF592B3" w14:textId="6B657390" w:rsidR="00E66B59" w:rsidRDefault="00E66B59" w:rsidP="00BF3111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LPattern6[2]</w:t>
                  </w:r>
                </w:p>
                <w:p w14:paraId="1B09AC3B" w14:textId="0FBE11A6" w:rsidR="00E66B59" w:rsidRPr="0044448A" w:rsidRDefault="00E66B59" w:rsidP="00BF3111">
                  <w:pPr>
                    <w:jc w:val="center"/>
                  </w:pP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5D2106AF" w14:textId="1EAF6345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14DFC72B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Mass:0.00150872 kg</w:t>
                  </w:r>
                </w:p>
                <w:p w14:paraId="5B100187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Volume:5.58786e-07 m^3</w:t>
                  </w:r>
                </w:p>
                <w:p w14:paraId="721C12DE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lastRenderedPageBreak/>
                    <w:t>Density:2,700 kg/m^3</w:t>
                  </w:r>
                </w:p>
                <w:p w14:paraId="197686CA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Weight:0.0147855 N</w:t>
                  </w:r>
                </w:p>
                <w:p w14:paraId="570A4AB4" w14:textId="3A0CD5E5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569E49A3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lastRenderedPageBreak/>
                    <w:t>C:\Users\Lucas\Documents\Projects\Co_Printing\RA</w:t>
                  </w: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lastRenderedPageBreak/>
                    <w:t>AM\Layout\Fasteners\4844N114_T-Slotted Framing Structural Bracket.SLDPRT</w:t>
                  </w:r>
                </w:p>
                <w:p w14:paraId="40E0C125" w14:textId="117BD546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Oct  7 11:46:52 2025</w:t>
                  </w:r>
                </w:p>
              </w:tc>
            </w:tr>
            <w:tr w:rsidR="00E66B59" w14:paraId="338B86E4" w14:textId="77777777" w:rsidTr="00BF3111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07D02BD1" w14:textId="5237B0D0" w:rsidR="00E66B59" w:rsidRDefault="00E66B59" w:rsidP="00BF3111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lastRenderedPageBreak/>
                    <w:t>LPattern7[3]</w:t>
                  </w:r>
                </w:p>
                <w:p w14:paraId="582DADFE" w14:textId="56B196DA" w:rsidR="00E66B59" w:rsidRPr="0044448A" w:rsidRDefault="00E66B59" w:rsidP="00BF3111">
                  <w:pPr>
                    <w:jc w:val="center"/>
                  </w:pP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6B78C489" w14:textId="7F7B2B53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3F36099A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Mass:0.00104745 kg</w:t>
                  </w:r>
                </w:p>
                <w:p w14:paraId="09781AB2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Volume:3.87945e-07 m^3</w:t>
                  </w:r>
                </w:p>
                <w:p w14:paraId="510D4186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Density:2,699.99 kg/m^3</w:t>
                  </w:r>
                </w:p>
                <w:p w14:paraId="48739516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Weight:0.010265 N</w:t>
                  </w:r>
                </w:p>
                <w:p w14:paraId="13189EC1" w14:textId="0497A3CD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67E04CD5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C:\Users\Lucas\Documents\Projects\Co_Printing\RAAM\Layout\Fasteners\4844N114_T-Slotted Framing Structural Bracket.SLDPRT</w:t>
                  </w:r>
                </w:p>
                <w:p w14:paraId="328F03A4" w14:textId="22F078D3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Oct  7 11:46:52 2025</w:t>
                  </w:r>
                </w:p>
              </w:tc>
            </w:tr>
            <w:tr w:rsidR="00E66B59" w14:paraId="7D4DABDD" w14:textId="77777777" w:rsidTr="00BF3111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0AC2AA47" w14:textId="20E19191" w:rsidR="00E66B59" w:rsidRDefault="00E66B59" w:rsidP="00BF3111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LPattern7[4]</w:t>
                  </w:r>
                </w:p>
                <w:p w14:paraId="690B2A46" w14:textId="7E57EA46" w:rsidR="00E66B59" w:rsidRPr="0044448A" w:rsidRDefault="00E66B59" w:rsidP="00BF3111">
                  <w:pPr>
                    <w:jc w:val="center"/>
                  </w:pP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6C61C061" w14:textId="1F2F6961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4805EB09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Mass:0.00104745 kg</w:t>
                  </w:r>
                </w:p>
                <w:p w14:paraId="493841A1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Volume:3.87945e-07 m^3</w:t>
                  </w:r>
                </w:p>
                <w:p w14:paraId="7B3C071F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Density:2,699.99 kg/m^3</w:t>
                  </w:r>
                </w:p>
                <w:p w14:paraId="5977CC64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Weight:0.010265 N</w:t>
                  </w:r>
                </w:p>
                <w:p w14:paraId="7D1E3A3A" w14:textId="48EA241A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14539160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C:\Users\Lucas\Documents\Projects\Co_Printing\RAAM\Layout\Fasteners\4844N114_T-Slotted Framing Structural Bracket.SLDPRT</w:t>
                  </w:r>
                </w:p>
                <w:p w14:paraId="0BACBFFB" w14:textId="64FCC659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Oct  7 11:46:52 2025</w:t>
                  </w:r>
                </w:p>
              </w:tc>
            </w:tr>
            <w:tr w:rsidR="00E66B59" w14:paraId="1A03826D" w14:textId="77777777" w:rsidTr="00BF3111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27C73985" w14:textId="06D5E479" w:rsidR="00E66B59" w:rsidRDefault="00E66B59" w:rsidP="00BF3111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LPattern7[2]</w:t>
                  </w:r>
                </w:p>
                <w:p w14:paraId="20F65D17" w14:textId="50522032" w:rsidR="00E66B59" w:rsidRPr="0044448A" w:rsidRDefault="00E66B59" w:rsidP="00BF3111">
                  <w:pPr>
                    <w:jc w:val="center"/>
                  </w:pP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265DF08E" w14:textId="6BF95B95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54A657CF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Mass:0.00104745 kg</w:t>
                  </w:r>
                </w:p>
                <w:p w14:paraId="2C801133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Volume:3.87945e-07 m^3</w:t>
                  </w:r>
                </w:p>
                <w:p w14:paraId="28104A2F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Density:2,699.99 kg/m^3</w:t>
                  </w:r>
                </w:p>
                <w:p w14:paraId="156BDF2B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Weight:0.010265 N</w:t>
                  </w:r>
                </w:p>
                <w:p w14:paraId="7CE25013" w14:textId="13FABE86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31FAA069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C:\Users\Lucas\Documents\Projects\Co_Printing\RAAM\Layout\Fasteners\4844N114_T-Slotted Framing Structural Bracket.SLDPRT</w:t>
                  </w:r>
                </w:p>
                <w:p w14:paraId="1126D69A" w14:textId="76E8AE1D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Oct  7 11:46:52 2025</w:t>
                  </w:r>
                </w:p>
              </w:tc>
            </w:tr>
            <w:tr w:rsidR="00E66B59" w14:paraId="3870C99D" w14:textId="77777777" w:rsidTr="00BF3111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13AF5715" w14:textId="6B4FA41A" w:rsidR="00E66B59" w:rsidRDefault="00E66B59" w:rsidP="00BF3111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LPattern1[1]</w:t>
                  </w:r>
                </w:p>
                <w:p w14:paraId="48AC7F0B" w14:textId="576C83CC" w:rsidR="00E66B59" w:rsidRPr="0044448A" w:rsidRDefault="00E66B59" w:rsidP="00BF3111">
                  <w:pPr>
                    <w:jc w:val="center"/>
                  </w:pP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1C92AE9A" w14:textId="57145E67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58D4A77E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Mass:0.00150872 kg</w:t>
                  </w:r>
                </w:p>
                <w:p w14:paraId="0527CA42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Volume:5.58786e-07 m^3</w:t>
                  </w:r>
                </w:p>
                <w:p w14:paraId="712D9104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Density:2,700 kg/m^3</w:t>
                  </w:r>
                </w:p>
                <w:p w14:paraId="1F286041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Weight:0.0147855 N</w:t>
                  </w:r>
                </w:p>
                <w:p w14:paraId="4241091C" w14:textId="7C2128D5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67707B16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C:\Users\Lucas\Documents\Projects\Co_Printing\RAAM\Layout\Fasteners\4844N114_T-Slotted Framing Structural Bracket.SLDPRT</w:t>
                  </w:r>
                </w:p>
                <w:p w14:paraId="540755BB" w14:textId="612EE158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Oct  7 11:46:52 2025</w:t>
                  </w:r>
                </w:p>
              </w:tc>
            </w:tr>
            <w:tr w:rsidR="00E66B59" w14:paraId="52722197" w14:textId="77777777" w:rsidTr="00BF3111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59F36E57" w14:textId="60B51D9F" w:rsidR="00E66B59" w:rsidRDefault="00E66B59" w:rsidP="00BF3111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LPattern7[1]</w:t>
                  </w:r>
                </w:p>
                <w:p w14:paraId="6ADCE56E" w14:textId="5E87CB74" w:rsidR="00E66B59" w:rsidRPr="0044448A" w:rsidRDefault="00E66B59" w:rsidP="00BF3111">
                  <w:pPr>
                    <w:jc w:val="center"/>
                  </w:pP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375AA765" w14:textId="327F0F93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3DB93E9F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Mass:0.00104745 kg</w:t>
                  </w:r>
                </w:p>
                <w:p w14:paraId="60D5D539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Volume:3.87945e-07 m^3</w:t>
                  </w:r>
                </w:p>
                <w:p w14:paraId="74062DF0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Density:2,699.99 kg/m^3</w:t>
                  </w:r>
                </w:p>
                <w:p w14:paraId="7882C206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Weight:0.010265 N</w:t>
                  </w:r>
                </w:p>
                <w:p w14:paraId="2BD4A00A" w14:textId="2C1D3B90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5EBD9BF5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C:\Users\Lucas\Documents\Projects\Co_Printing\RAAM\Layout\Fasteners\4844N114_T-Slotted Framing Structural Bracket.SLDPRT</w:t>
                  </w:r>
                </w:p>
                <w:p w14:paraId="170C6B03" w14:textId="2B1500F6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Oct  7 11:46:52 2025</w:t>
                  </w:r>
                </w:p>
              </w:tc>
            </w:tr>
            <w:tr w:rsidR="00E66B59" w14:paraId="216D6D61" w14:textId="77777777" w:rsidTr="00BF3111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7F7F6CFA" w14:textId="4D40D471" w:rsidR="00E66B59" w:rsidRDefault="00E66B59" w:rsidP="00BF3111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Body-Move/Copy3[2]</w:t>
                  </w:r>
                </w:p>
                <w:p w14:paraId="5684ABD4" w14:textId="5FD2B9FA" w:rsidR="00E66B59" w:rsidRPr="0044448A" w:rsidRDefault="00E66B59" w:rsidP="00BF3111">
                  <w:pPr>
                    <w:jc w:val="center"/>
                  </w:pP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3AC0CB58" w14:textId="117154A0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2D868DE9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Mass:0.00150872 kg</w:t>
                  </w:r>
                </w:p>
                <w:p w14:paraId="5797AF04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Volume:5.58786e-07 m^3</w:t>
                  </w:r>
                </w:p>
                <w:p w14:paraId="41413DF4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Density:2,700 kg/m^3</w:t>
                  </w:r>
                </w:p>
                <w:p w14:paraId="3A36312F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Weight:0.0147855 N</w:t>
                  </w:r>
                </w:p>
                <w:p w14:paraId="1145B4F4" w14:textId="7EF28DC8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776216DA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C:\Users\Lucas\Documents\Projects\Co_Printing\RAAM\Layout\Fasteners\4844N114_T-Slotted Framing Structural Bracket.SLDPRT</w:t>
                  </w:r>
                </w:p>
                <w:p w14:paraId="3A3BC125" w14:textId="09139565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Oct  7 11:46:52 2025</w:t>
                  </w:r>
                </w:p>
              </w:tc>
            </w:tr>
            <w:tr w:rsidR="00E66B59" w14:paraId="5BC276AA" w14:textId="77777777" w:rsidTr="00BF3111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7E09D9E8" w14:textId="56619474" w:rsidR="00E66B59" w:rsidRDefault="00E66B59" w:rsidP="00BF3111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LPattern4</w:t>
                  </w:r>
                </w:p>
                <w:p w14:paraId="5AF997E9" w14:textId="4F570242" w:rsidR="00E66B59" w:rsidRPr="0044448A" w:rsidRDefault="00E66B59" w:rsidP="00BF3111">
                  <w:pPr>
                    <w:jc w:val="center"/>
                  </w:pP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34459E96" w14:textId="3BA2E86A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7E2F1B97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Mass:0.00104745 kg</w:t>
                  </w:r>
                </w:p>
                <w:p w14:paraId="3EAF6E55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Volume:3.87945e-07 m^3</w:t>
                  </w:r>
                </w:p>
                <w:p w14:paraId="0ED63312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Density:2,699.99 kg/m^3</w:t>
                  </w:r>
                </w:p>
                <w:p w14:paraId="0E961007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Weight:0.010265 N</w:t>
                  </w:r>
                </w:p>
                <w:p w14:paraId="6DE1AB45" w14:textId="4A71E61F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5E660504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C:\Users\Lucas\Documents\Projects\Co_Printing\RAAM\Layout\Fasteners\4844N114_T-Slotted Framing Structural Bracket.SLDPRT</w:t>
                  </w:r>
                </w:p>
                <w:p w14:paraId="05745A8D" w14:textId="0ADB4652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Oct  7 11:46:52 2025</w:t>
                  </w:r>
                </w:p>
              </w:tc>
            </w:tr>
            <w:tr w:rsidR="00E66B59" w14:paraId="2C30DFB9" w14:textId="77777777" w:rsidTr="00BF3111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268C2EBE" w14:textId="00AD9E8B" w:rsidR="00E66B59" w:rsidRDefault="00E66B59" w:rsidP="00BF3111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lastRenderedPageBreak/>
                    <w:t>LPattern6[3]</w:t>
                  </w:r>
                </w:p>
                <w:p w14:paraId="6AE9FEAB" w14:textId="19255F6E" w:rsidR="00E66B59" w:rsidRPr="0044448A" w:rsidRDefault="00E66B59" w:rsidP="00BF3111">
                  <w:pPr>
                    <w:jc w:val="center"/>
                  </w:pP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2DDBE98C" w14:textId="094450EB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47A7BA5A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Mass:0.00150872 kg</w:t>
                  </w:r>
                </w:p>
                <w:p w14:paraId="37CA74D7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Volume:5.58786e-07 m^3</w:t>
                  </w:r>
                </w:p>
                <w:p w14:paraId="7D44CFDC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Density:2,700 kg/m^3</w:t>
                  </w:r>
                </w:p>
                <w:p w14:paraId="630463AF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Weight:0.0147855 N</w:t>
                  </w:r>
                </w:p>
                <w:p w14:paraId="689B6A69" w14:textId="53E71458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3AB4F3DA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C:\Users\Lucas\Documents\Projects\Co_Printing\RAAM\Layout\Fasteners\4844N114_T-Slotted Framing Structural Bracket.SLDPRT</w:t>
                  </w:r>
                </w:p>
                <w:p w14:paraId="2D4E3415" w14:textId="4AFBC571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Oct  7 11:46:52 2025</w:t>
                  </w:r>
                </w:p>
              </w:tc>
            </w:tr>
            <w:tr w:rsidR="00E66B59" w14:paraId="7060F087" w14:textId="77777777" w:rsidTr="00BF3111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1D4199C7" w14:textId="79AEADEE" w:rsidR="00E66B59" w:rsidRDefault="00E66B59" w:rsidP="00BF3111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LPattern3</w:t>
                  </w:r>
                </w:p>
                <w:p w14:paraId="78B5373D" w14:textId="37D25253" w:rsidR="00E66B59" w:rsidRPr="0044448A" w:rsidRDefault="00E66B59" w:rsidP="00BF3111">
                  <w:pPr>
                    <w:jc w:val="center"/>
                  </w:pP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5B151818" w14:textId="464575A5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340C0027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Mass:0.00104745 kg</w:t>
                  </w:r>
                </w:p>
                <w:p w14:paraId="71F499C8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Volume:3.87945e-07 m^3</w:t>
                  </w:r>
                </w:p>
                <w:p w14:paraId="0EBDACB4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Density:2,699.99 kg/m^3</w:t>
                  </w:r>
                </w:p>
                <w:p w14:paraId="4E9C9511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Weight:0.010265 N</w:t>
                  </w:r>
                </w:p>
                <w:p w14:paraId="534A3127" w14:textId="1D9740C5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375A5CA7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C:\Users\Lucas\Documents\Projects\Co_Printing\RAAM\Layout\Fasteners\4844N114_T-Slotted Framing Structural Bracket.SLDPRT</w:t>
                  </w:r>
                </w:p>
                <w:p w14:paraId="604C763D" w14:textId="20A131AF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Oct  7 11:46:52 2025</w:t>
                  </w:r>
                </w:p>
              </w:tc>
            </w:tr>
            <w:tr w:rsidR="00E66B59" w14:paraId="7A26CA84" w14:textId="77777777" w:rsidTr="00BF3111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0E0B3D5F" w14:textId="0787218D" w:rsidR="00E66B59" w:rsidRDefault="00E66B59" w:rsidP="00BF3111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Fillet7</w:t>
                  </w:r>
                </w:p>
                <w:p w14:paraId="603E2E91" w14:textId="62FBD732" w:rsidR="00E66B59" w:rsidRPr="0044448A" w:rsidRDefault="00E66B59" w:rsidP="00BF3111">
                  <w:pPr>
                    <w:jc w:val="center"/>
                  </w:pP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4C8D4E56" w14:textId="4A3F7097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5E93E54C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Mass:0.044945 kg</w:t>
                  </w:r>
                </w:p>
                <w:p w14:paraId="59F8FA23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Volume:1.66463e-05 m^3</w:t>
                  </w:r>
                </w:p>
                <w:p w14:paraId="1CCE8A30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Density:2,700 kg/m^3</w:t>
                  </w:r>
                </w:p>
                <w:p w14:paraId="79F41B23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Weight:0.440461 N</w:t>
                  </w:r>
                </w:p>
                <w:p w14:paraId="64031507" w14:textId="3A9825EF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1B994460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C:\Users\Lucas\Documents\Projects\Co_Printing\RAAM\Layout\Fasteners\4844N114_T-Slotted Framing Structural Bracket.SLDPRT</w:t>
                  </w:r>
                </w:p>
                <w:p w14:paraId="654A9AF0" w14:textId="61E0D0CB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Oct  7 11:46:52 2025</w:t>
                  </w:r>
                </w:p>
              </w:tc>
            </w:tr>
            <w:tr w:rsidR="00E66B59" w14:paraId="0F997DEC" w14:textId="77777777" w:rsidTr="00BF3111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0EC4698A" w14:textId="797870CB" w:rsidR="00E66B59" w:rsidRDefault="00E66B59" w:rsidP="00BF3111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LPattern2[1]</w:t>
                  </w:r>
                </w:p>
                <w:p w14:paraId="2011821D" w14:textId="08B6E540" w:rsidR="00E66B59" w:rsidRPr="0044448A" w:rsidRDefault="00E66B59" w:rsidP="00BF3111">
                  <w:pPr>
                    <w:jc w:val="center"/>
                  </w:pP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5AB9681A" w14:textId="449D9C18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263328A8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Mass:0.00150872 kg</w:t>
                  </w:r>
                </w:p>
                <w:p w14:paraId="356FE264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Volume:5.58786e-07 m^3</w:t>
                  </w:r>
                </w:p>
                <w:p w14:paraId="3E7363A9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Density:2,700 kg/m^3</w:t>
                  </w:r>
                </w:p>
                <w:p w14:paraId="3943589B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Weight:0.0147855 N</w:t>
                  </w:r>
                </w:p>
                <w:p w14:paraId="15DB97EC" w14:textId="6BC32A86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6D0C8675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C:\Users\Lucas\Documents\Projects\Co_Printing\RAAM\Layout\Fasteners\4844N114_T-Slotted Framing Structural Bracket.SLDPRT</w:t>
                  </w:r>
                </w:p>
                <w:p w14:paraId="245FF07C" w14:textId="148F251A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Oct  7 11:46:52 2025</w:t>
                  </w:r>
                </w:p>
              </w:tc>
            </w:tr>
            <w:tr w:rsidR="00E66B59" w14:paraId="4FFDF43D" w14:textId="77777777" w:rsidTr="00BF3111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50C9C253" w14:textId="2BD8157D" w:rsidR="00E66B59" w:rsidRDefault="00E66B59" w:rsidP="00BF3111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Body-Move/Copy2</w:t>
                  </w:r>
                </w:p>
                <w:p w14:paraId="6730B873" w14:textId="528F0DD1" w:rsidR="00E66B59" w:rsidRPr="0044448A" w:rsidRDefault="00E66B59" w:rsidP="00BF3111">
                  <w:pPr>
                    <w:jc w:val="center"/>
                  </w:pP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53210CDC" w14:textId="40451B8F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44EAF1C4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Mass:0.00104745 kg</w:t>
                  </w:r>
                </w:p>
                <w:p w14:paraId="1EA3D5A2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Volume:3.87945e-07 m^3</w:t>
                  </w:r>
                </w:p>
                <w:p w14:paraId="665E8AF5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Density:2,699.99 kg/m^3</w:t>
                  </w:r>
                </w:p>
                <w:p w14:paraId="7B1AC995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Weight:0.010265 N</w:t>
                  </w:r>
                </w:p>
                <w:p w14:paraId="35F74224" w14:textId="5405BC6F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5B5EC824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C:\Users\Lucas\Documents\Projects\Co_Printing\RAAM\Layout\Fasteners\4844N114_T-Slotted Framing Structural Bracket.SLDPRT</w:t>
                  </w:r>
                </w:p>
                <w:p w14:paraId="69B14055" w14:textId="5E3104E3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Oct  7 11:46:52 2025</w:t>
                  </w:r>
                </w:p>
              </w:tc>
            </w:tr>
            <w:tr w:rsidR="00E66B59" w14:paraId="7C2450ED" w14:textId="77777777" w:rsidTr="00BF3111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6B7DD67C" w14:textId="6077A74B" w:rsidR="00E66B59" w:rsidRDefault="00E66B59" w:rsidP="00BF3111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LPattern6[5]</w:t>
                  </w:r>
                </w:p>
                <w:p w14:paraId="559A3D12" w14:textId="19956351" w:rsidR="00E66B59" w:rsidRPr="0044448A" w:rsidRDefault="00E66B59" w:rsidP="00BF3111">
                  <w:pPr>
                    <w:jc w:val="center"/>
                  </w:pP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1925B648" w14:textId="38B8DB24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3B7C5559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Mass:0.00150872 kg</w:t>
                  </w:r>
                </w:p>
                <w:p w14:paraId="42A624AE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Volume:5.58786e-07 m^3</w:t>
                  </w:r>
                </w:p>
                <w:p w14:paraId="18BA7DA6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Density:2,700 kg/m^3</w:t>
                  </w:r>
                </w:p>
                <w:p w14:paraId="66A05E9A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Weight:0.0147855 N</w:t>
                  </w:r>
                </w:p>
                <w:p w14:paraId="56CE9A5B" w14:textId="4572F7FC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2BB34E5D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C:\Users\Lucas\Documents\Projects\Co_Printing\RAAM\Layout\Fasteners\4844N114_T-Slotted Framing Structural Bracket.SLDPRT</w:t>
                  </w:r>
                </w:p>
                <w:p w14:paraId="4F0489B9" w14:textId="18D2203A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Oct  7 11:46:52 2025</w:t>
                  </w:r>
                </w:p>
              </w:tc>
            </w:tr>
            <w:tr w:rsidR="00E66B59" w14:paraId="0B1A7DC2" w14:textId="77777777" w:rsidTr="00BF3111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052BC435" w14:textId="263F5B59" w:rsidR="00E66B59" w:rsidRDefault="00E66B59" w:rsidP="00BF3111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Body-Move/Copy1[2]</w:t>
                  </w:r>
                </w:p>
                <w:p w14:paraId="7B12EA1C" w14:textId="502B0DC3" w:rsidR="00E66B59" w:rsidRPr="0044448A" w:rsidRDefault="00E66B59" w:rsidP="00BF3111">
                  <w:pPr>
                    <w:jc w:val="center"/>
                  </w:pP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1FAC319B" w14:textId="090ED363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7666D66E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Mass:0.00150872 kg</w:t>
                  </w:r>
                </w:p>
                <w:p w14:paraId="5F71EBA9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Volume:5.58786e-07 m^3</w:t>
                  </w:r>
                </w:p>
                <w:p w14:paraId="0319C565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Density:2,700 kg/m^3</w:t>
                  </w:r>
                </w:p>
                <w:p w14:paraId="0647924F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Weight:0.0147855 N</w:t>
                  </w:r>
                </w:p>
                <w:p w14:paraId="2BF7BD7C" w14:textId="0EB664D9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7A97BDCC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C:\Users\Lucas\Documents\Projects\Co_Printing\RAAM\Layout\Fasteners\4844N114_T-Slotted Framing Structural Bracket.SLDPRT</w:t>
                  </w:r>
                </w:p>
                <w:p w14:paraId="5A2CFE09" w14:textId="2A5936F8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Oct  7 11:46:52 2025</w:t>
                  </w:r>
                </w:p>
              </w:tc>
            </w:tr>
            <w:tr w:rsidR="00E66B59" w14:paraId="768419B3" w14:textId="77777777" w:rsidTr="00BF3111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0B9AD821" w14:textId="322E224B" w:rsidR="00E66B59" w:rsidRDefault="00E66B59" w:rsidP="00BF3111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LPattern6[4]</w:t>
                  </w:r>
                </w:p>
                <w:p w14:paraId="4E62258E" w14:textId="3B9E8550" w:rsidR="00E66B59" w:rsidRPr="0044448A" w:rsidRDefault="00E66B59" w:rsidP="00BF3111">
                  <w:pPr>
                    <w:jc w:val="center"/>
                  </w:pP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2647A1F0" w14:textId="595C4CDD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6F082E62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Mass:0.00150872 kg</w:t>
                  </w:r>
                </w:p>
                <w:p w14:paraId="184330D9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Volume:5.58786e-07 m^3</w:t>
                  </w:r>
                </w:p>
                <w:p w14:paraId="27239A97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Density:2,700 kg/m^3</w:t>
                  </w:r>
                </w:p>
                <w:p w14:paraId="21C77D20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Weight:0.0147855 N</w:t>
                  </w:r>
                </w:p>
                <w:p w14:paraId="251C3680" w14:textId="1BEE588B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03F45BD6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C:\Users\Lucas\Documents\Projects\Co_Printing\RAAM\Layout\Fasteners\4844N114_T-Slotted Framing Structural Bracket.SLDPRT</w:t>
                  </w:r>
                </w:p>
                <w:p w14:paraId="46639CD3" w14:textId="5073DFD5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Oct  7 11:46:52 2025</w:t>
                  </w:r>
                </w:p>
              </w:tc>
            </w:tr>
            <w:tr w:rsidR="00E66B59" w14:paraId="4821973A" w14:textId="77777777" w:rsidTr="00BF3111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39354388" w14:textId="6F98B01F" w:rsidR="00E66B59" w:rsidRDefault="00E66B59" w:rsidP="00BF3111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Cut-Sweep1</w:t>
                  </w:r>
                </w:p>
                <w:p w14:paraId="4B6C910C" w14:textId="085EC5F9" w:rsidR="00E66B59" w:rsidRPr="0044448A" w:rsidRDefault="00E66B59" w:rsidP="00BF3111">
                  <w:pPr>
                    <w:jc w:val="center"/>
                  </w:pP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1F054EA1" w14:textId="346B0F7F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18423EB7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Mass:0.00104745 kg</w:t>
                  </w:r>
                </w:p>
                <w:p w14:paraId="24B9E792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Volume:3.87945e-07 m^3</w:t>
                  </w:r>
                </w:p>
                <w:p w14:paraId="0C9EBDC7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Density:2,699.99 kg/m^3</w:t>
                  </w:r>
                </w:p>
                <w:p w14:paraId="65441BB9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Weight:0.010265 N</w:t>
                  </w:r>
                </w:p>
                <w:p w14:paraId="29A64517" w14:textId="40E32661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4E608734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C:\Users\Lucas\Documents\Projects\Co_Printing\RAAM\Layout\Fasteners\4844N114_T-Slotted Framing Structural Bracket.SLDPRT</w:t>
                  </w:r>
                </w:p>
                <w:p w14:paraId="6AB54B96" w14:textId="682FB379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Oct  7 11:46:52 2025</w:t>
                  </w:r>
                </w:p>
              </w:tc>
            </w:tr>
            <w:tr w:rsidR="00E66B59" w14:paraId="126A2AC3" w14:textId="77777777" w:rsidTr="00BF3111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3A2F5DD5" w14:textId="606E6C64" w:rsidR="00E66B59" w:rsidRDefault="00E66B59" w:rsidP="00BF3111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lastRenderedPageBreak/>
                    <w:t>LPattern6[2]</w:t>
                  </w:r>
                </w:p>
                <w:p w14:paraId="462F83BA" w14:textId="09052425" w:rsidR="00E66B59" w:rsidRPr="0044448A" w:rsidRDefault="00E66B59" w:rsidP="00BF3111">
                  <w:pPr>
                    <w:jc w:val="center"/>
                  </w:pP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27DD5E1F" w14:textId="66A20A72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2F75F313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Mass:0.00150872 kg</w:t>
                  </w:r>
                </w:p>
                <w:p w14:paraId="649D159F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Volume:5.58786e-07 m^3</w:t>
                  </w:r>
                </w:p>
                <w:p w14:paraId="107BE7C3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Density:2,700 kg/m^3</w:t>
                  </w:r>
                </w:p>
                <w:p w14:paraId="75B095C9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Weight:0.0147855 N</w:t>
                  </w:r>
                </w:p>
                <w:p w14:paraId="7270A626" w14:textId="7C76D404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71865E3D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C:\Users\Lucas\Documents\Projects\Co_Printing\RAAM\Layout\Fasteners\4844N114_T-Slotted Framing Structural Bracket.SLDPRT</w:t>
                  </w:r>
                </w:p>
                <w:p w14:paraId="66A2E64E" w14:textId="4ADA5168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Oct  7 11:46:52 2025</w:t>
                  </w:r>
                </w:p>
              </w:tc>
            </w:tr>
            <w:tr w:rsidR="00E66B59" w14:paraId="1E9025F8" w14:textId="77777777" w:rsidTr="00BF3111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51FC3376" w14:textId="217C345F" w:rsidR="00E66B59" w:rsidRDefault="00E66B59" w:rsidP="00BF3111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LPattern7[3]</w:t>
                  </w:r>
                </w:p>
                <w:p w14:paraId="534F1AF2" w14:textId="3471D760" w:rsidR="00E66B59" w:rsidRPr="0044448A" w:rsidRDefault="00E66B59" w:rsidP="00BF3111">
                  <w:pPr>
                    <w:jc w:val="center"/>
                  </w:pP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1CC99108" w14:textId="3C7281AD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0A930ED6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Mass:0.00104745 kg</w:t>
                  </w:r>
                </w:p>
                <w:p w14:paraId="6FB64CC6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Volume:3.87945e-07 m^3</w:t>
                  </w:r>
                </w:p>
                <w:p w14:paraId="4C16779A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Density:2,699.99 kg/m^3</w:t>
                  </w:r>
                </w:p>
                <w:p w14:paraId="6ABEC35A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Weight:0.010265 N</w:t>
                  </w:r>
                </w:p>
                <w:p w14:paraId="7BCD8E95" w14:textId="14F73527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4AD049AE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C:\Users\Lucas\Documents\Projects\Co_Printing\RAAM\Layout\Fasteners\4844N114_T-Slotted Framing Structural Bracket.SLDPRT</w:t>
                  </w:r>
                </w:p>
                <w:p w14:paraId="17E3F08E" w14:textId="33A772A7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Oct  7 11:46:52 2025</w:t>
                  </w:r>
                </w:p>
              </w:tc>
            </w:tr>
            <w:tr w:rsidR="00E66B59" w14:paraId="1EE7C2E4" w14:textId="77777777" w:rsidTr="00BF3111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2229CD42" w14:textId="48BB68BF" w:rsidR="00E66B59" w:rsidRDefault="00E66B59" w:rsidP="00BF3111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LPattern7[4]</w:t>
                  </w:r>
                </w:p>
                <w:p w14:paraId="38B4122D" w14:textId="39E638D3" w:rsidR="00E66B59" w:rsidRPr="0044448A" w:rsidRDefault="00E66B59" w:rsidP="00BF3111">
                  <w:pPr>
                    <w:jc w:val="center"/>
                  </w:pP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6F2A20D6" w14:textId="324AE5C0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0B5EFE4C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Mass:0.00104745 kg</w:t>
                  </w:r>
                </w:p>
                <w:p w14:paraId="1689CFD9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Volume:3.87945e-07 m^3</w:t>
                  </w:r>
                </w:p>
                <w:p w14:paraId="1565FEA3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Density:2,699.99 kg/m^3</w:t>
                  </w:r>
                </w:p>
                <w:p w14:paraId="16DBBC04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Weight:0.010265 N</w:t>
                  </w:r>
                </w:p>
                <w:p w14:paraId="3E3A9F70" w14:textId="04E66C77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18C0239E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C:\Users\Lucas\Documents\Projects\Co_Printing\RAAM\Layout\Fasteners\4844N114_T-Slotted Framing Structural Bracket.SLDPRT</w:t>
                  </w:r>
                </w:p>
                <w:p w14:paraId="6A036287" w14:textId="1E2322AB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Oct  7 11:46:52 2025</w:t>
                  </w:r>
                </w:p>
              </w:tc>
            </w:tr>
            <w:tr w:rsidR="00E66B59" w14:paraId="4209378A" w14:textId="77777777" w:rsidTr="00BF3111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608A9C40" w14:textId="6010D02C" w:rsidR="00E66B59" w:rsidRDefault="00E66B59" w:rsidP="00BF3111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LPattern7[2]</w:t>
                  </w:r>
                </w:p>
                <w:p w14:paraId="409925A2" w14:textId="44F5AB6D" w:rsidR="00E66B59" w:rsidRPr="0044448A" w:rsidRDefault="00E66B59" w:rsidP="00BF3111">
                  <w:pPr>
                    <w:jc w:val="center"/>
                  </w:pP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4E457E49" w14:textId="5D2731E8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216E33A7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Mass:0.00104745 kg</w:t>
                  </w:r>
                </w:p>
                <w:p w14:paraId="3AD4CB80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Volume:3.87945e-07 m^3</w:t>
                  </w:r>
                </w:p>
                <w:p w14:paraId="7601D03C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Density:2,699.99 kg/m^3</w:t>
                  </w:r>
                </w:p>
                <w:p w14:paraId="5F78F8AF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Weight:0.010265 N</w:t>
                  </w:r>
                </w:p>
                <w:p w14:paraId="5B0A8677" w14:textId="3E9E719A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7AC963D8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C:\Users\Lucas\Documents\Projects\Co_Printing\RAAM\Layout\Fasteners\4844N114_T-Slotted Framing Structural Bracket.SLDPRT</w:t>
                  </w:r>
                </w:p>
                <w:p w14:paraId="3DD57C2A" w14:textId="1B085D77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Oct  7 11:46:52 2025</w:t>
                  </w:r>
                </w:p>
              </w:tc>
            </w:tr>
            <w:tr w:rsidR="00E66B59" w14:paraId="2ECB93E9" w14:textId="77777777" w:rsidTr="00BF3111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388BA8FF" w14:textId="525046F0" w:rsidR="00E66B59" w:rsidRDefault="00E66B59" w:rsidP="00BF3111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LPattern1[1]</w:t>
                  </w:r>
                </w:p>
                <w:p w14:paraId="60DF013F" w14:textId="2AF66BC8" w:rsidR="00E66B59" w:rsidRPr="0044448A" w:rsidRDefault="00E66B59" w:rsidP="00BF3111">
                  <w:pPr>
                    <w:jc w:val="center"/>
                  </w:pP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663FBA15" w14:textId="5A119AE0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32713789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Mass:0.00150872 kg</w:t>
                  </w:r>
                </w:p>
                <w:p w14:paraId="22693285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Volume:5.58786e-07 m^3</w:t>
                  </w:r>
                </w:p>
                <w:p w14:paraId="4EB80B04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Density:2,700 kg/m^3</w:t>
                  </w:r>
                </w:p>
                <w:p w14:paraId="51677C05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Weight:0.0147855 N</w:t>
                  </w:r>
                </w:p>
                <w:p w14:paraId="35D29C8F" w14:textId="058B707F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19F49A13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C:\Users\Lucas\Documents\Projects\Co_Printing\RAAM\Layout\Fasteners\4844N114_T-Slotted Framing Structural Bracket.SLDPRT</w:t>
                  </w:r>
                </w:p>
                <w:p w14:paraId="6BCCE71F" w14:textId="57C792AF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Oct  7 11:46:52 2025</w:t>
                  </w:r>
                </w:p>
              </w:tc>
            </w:tr>
            <w:tr w:rsidR="00E66B59" w14:paraId="4E133B1B" w14:textId="77777777" w:rsidTr="00BF3111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1ECAF464" w14:textId="1B8A6272" w:rsidR="00E66B59" w:rsidRDefault="00E66B59" w:rsidP="00BF3111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LPattern7[1]</w:t>
                  </w:r>
                </w:p>
                <w:p w14:paraId="6B0E5D9E" w14:textId="1E531DDD" w:rsidR="00E66B59" w:rsidRPr="0044448A" w:rsidRDefault="00E66B59" w:rsidP="00BF3111">
                  <w:pPr>
                    <w:jc w:val="center"/>
                  </w:pP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212A6691" w14:textId="4D0CE452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74D43202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Mass:0.00104745 kg</w:t>
                  </w:r>
                </w:p>
                <w:p w14:paraId="18E6A4D1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Volume:3.87945e-07 m^3</w:t>
                  </w:r>
                </w:p>
                <w:p w14:paraId="32E33783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Density:2,699.99 kg/m^3</w:t>
                  </w:r>
                </w:p>
                <w:p w14:paraId="06274063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Weight:0.010265 N</w:t>
                  </w:r>
                </w:p>
                <w:p w14:paraId="72AD9F5D" w14:textId="51D57CF2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67A9719A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C:\Users\Lucas\Documents\Projects\Co_Printing\RAAM\Layout\Fasteners\4844N114_T-Slotted Framing Structural Bracket.SLDPRT</w:t>
                  </w:r>
                </w:p>
                <w:p w14:paraId="09C7B90F" w14:textId="6A781DB3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Oct  7 11:46:52 2025</w:t>
                  </w:r>
                </w:p>
              </w:tc>
            </w:tr>
            <w:tr w:rsidR="00E66B59" w14:paraId="67C1F3D1" w14:textId="77777777" w:rsidTr="00BF3111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6CC2DF76" w14:textId="47072804" w:rsidR="00E66B59" w:rsidRDefault="00E66B59" w:rsidP="00BF3111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Body-Move/Copy3[2]</w:t>
                  </w:r>
                </w:p>
                <w:p w14:paraId="0B03A5EF" w14:textId="1D18466E" w:rsidR="00E66B59" w:rsidRPr="0044448A" w:rsidRDefault="00E66B59" w:rsidP="00BF3111">
                  <w:pPr>
                    <w:jc w:val="center"/>
                  </w:pP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2601833D" w14:textId="525E877D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7F14629E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Mass:0.00150872 kg</w:t>
                  </w:r>
                </w:p>
                <w:p w14:paraId="5CB5F723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Volume:5.58786e-07 m^3</w:t>
                  </w:r>
                </w:p>
                <w:p w14:paraId="103EA98E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Density:2,700 kg/m^3</w:t>
                  </w:r>
                </w:p>
                <w:p w14:paraId="1FC8D325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Weight:0.0147855 N</w:t>
                  </w:r>
                </w:p>
                <w:p w14:paraId="23148498" w14:textId="4EFB751E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0FC09287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C:\Users\Lucas\Documents\Projects\Co_Printing\RAAM\Layout\Fasteners\4844N114_T-Slotted Framing Structural Bracket.SLDPRT</w:t>
                  </w:r>
                </w:p>
                <w:p w14:paraId="652F6EFE" w14:textId="69C1F465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Oct  7 11:46:52 2025</w:t>
                  </w:r>
                </w:p>
              </w:tc>
            </w:tr>
            <w:tr w:rsidR="00E66B59" w14:paraId="573BD9C5" w14:textId="77777777" w:rsidTr="00BF3111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5E3283B5" w14:textId="4D58C30C" w:rsidR="00E66B59" w:rsidRDefault="00E66B59" w:rsidP="00BF3111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LPattern4</w:t>
                  </w:r>
                </w:p>
                <w:p w14:paraId="52F3B010" w14:textId="50C9BF1A" w:rsidR="00E66B59" w:rsidRPr="0044448A" w:rsidRDefault="00E66B59" w:rsidP="00BF3111">
                  <w:pPr>
                    <w:jc w:val="center"/>
                  </w:pP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69B63292" w14:textId="59DE5447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5FFFE930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Mass:0.00104745 kg</w:t>
                  </w:r>
                </w:p>
                <w:p w14:paraId="1208590D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Volume:3.87945e-07 m^3</w:t>
                  </w:r>
                </w:p>
                <w:p w14:paraId="5935F831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Density:2,699.99 kg/m^3</w:t>
                  </w:r>
                </w:p>
                <w:p w14:paraId="5FB40228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Weight:0.010265 N</w:t>
                  </w:r>
                </w:p>
                <w:p w14:paraId="0DBF064D" w14:textId="067F60DF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122535FB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C:\Users\Lucas\Documents\Projects\Co_Printing\RAAM\Layout\Fasteners\4844N114_T-Slotted Framing Structural Bracket.SLDPRT</w:t>
                  </w:r>
                </w:p>
                <w:p w14:paraId="746163BA" w14:textId="389496D5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Oct  7 11:46:52 2025</w:t>
                  </w:r>
                </w:p>
              </w:tc>
            </w:tr>
            <w:tr w:rsidR="00E66B59" w14:paraId="447E08C5" w14:textId="77777777" w:rsidTr="00BF3111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28AA7DF0" w14:textId="60BCB9E4" w:rsidR="00E66B59" w:rsidRDefault="00E66B59" w:rsidP="00BF3111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LPattern6[3]</w:t>
                  </w:r>
                </w:p>
                <w:p w14:paraId="2FAE2AAB" w14:textId="376B2925" w:rsidR="00E66B59" w:rsidRPr="0044448A" w:rsidRDefault="00E66B59" w:rsidP="00BF3111">
                  <w:pPr>
                    <w:jc w:val="center"/>
                  </w:pP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47A7AABA" w14:textId="474CF302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0A2BE7D7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Mass:0.00150872 kg</w:t>
                  </w:r>
                </w:p>
                <w:p w14:paraId="624EBB56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Volume:5.58786e-07 m^3</w:t>
                  </w:r>
                </w:p>
                <w:p w14:paraId="1D70CF9C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Density:2,700 kg/m^3</w:t>
                  </w:r>
                </w:p>
                <w:p w14:paraId="2B7F837A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Weight:0.0147855 N</w:t>
                  </w:r>
                </w:p>
                <w:p w14:paraId="064D7BCA" w14:textId="0BD95431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7BAC2803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C:\Users\Lucas\Documents\Projects\Co_Printing\RAAM\Layout\Fasteners\4844N114_T-Slotted Framing Structural Bracket.SLDPRT</w:t>
                  </w:r>
                </w:p>
                <w:p w14:paraId="65929C2B" w14:textId="1687E81D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Oct  7 11:46:52 2025</w:t>
                  </w:r>
                </w:p>
              </w:tc>
            </w:tr>
            <w:tr w:rsidR="00E66B59" w14:paraId="3438F406" w14:textId="77777777" w:rsidTr="00BF3111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442F14A2" w14:textId="47EEF232" w:rsidR="00E66B59" w:rsidRDefault="00E66B59" w:rsidP="00BF3111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lastRenderedPageBreak/>
                    <w:t>LPattern3</w:t>
                  </w:r>
                </w:p>
                <w:p w14:paraId="5D377686" w14:textId="76E05F19" w:rsidR="00E66B59" w:rsidRPr="0044448A" w:rsidRDefault="00E66B59" w:rsidP="00BF3111">
                  <w:pPr>
                    <w:jc w:val="center"/>
                  </w:pP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33CACD32" w14:textId="6AAF708A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46A07D16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Mass:0.00104745 kg</w:t>
                  </w:r>
                </w:p>
                <w:p w14:paraId="061BB25A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Volume:3.87945e-07 m^3</w:t>
                  </w:r>
                </w:p>
                <w:p w14:paraId="62C89CB0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Density:2,699.99 kg/m^3</w:t>
                  </w:r>
                </w:p>
                <w:p w14:paraId="5E741C94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Weight:0.010265 N</w:t>
                  </w:r>
                </w:p>
                <w:p w14:paraId="062EBAD4" w14:textId="45300672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7030C40B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C:\Users\Lucas\Documents\Projects\Co_Printing\RAAM\Layout\Fasteners\4844N114_T-Slotted Framing Structural Bracket.SLDPRT</w:t>
                  </w:r>
                </w:p>
                <w:p w14:paraId="49C20B51" w14:textId="19DDC585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Oct  7 11:46:52 2025</w:t>
                  </w:r>
                </w:p>
              </w:tc>
            </w:tr>
            <w:tr w:rsidR="00E66B59" w14:paraId="4856C3B4" w14:textId="77777777" w:rsidTr="00BF3111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2DA6B040" w14:textId="460348AC" w:rsidR="00E66B59" w:rsidRDefault="00E66B59" w:rsidP="00BF3111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Fillet7</w:t>
                  </w:r>
                </w:p>
                <w:p w14:paraId="6EC459E5" w14:textId="6BEF4BF7" w:rsidR="00E66B59" w:rsidRPr="0044448A" w:rsidRDefault="00E66B59" w:rsidP="00BF3111">
                  <w:pPr>
                    <w:jc w:val="center"/>
                  </w:pP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7DB98D70" w14:textId="5293F331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031B790A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Mass:0.044945 kg</w:t>
                  </w:r>
                </w:p>
                <w:p w14:paraId="08A76363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Volume:1.66463e-05 m^3</w:t>
                  </w:r>
                </w:p>
                <w:p w14:paraId="47C4578A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Density:2,700 kg/m^3</w:t>
                  </w:r>
                </w:p>
                <w:p w14:paraId="28E14435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Weight:0.440461 N</w:t>
                  </w:r>
                </w:p>
                <w:p w14:paraId="52740D94" w14:textId="525F30D5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24EDAE40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C:\Users\Lucas\Documents\Projects\Co_Printing\RAAM\Layout\Fasteners\4844N114_T-Slotted Framing Structural Bracket.SLDPRT</w:t>
                  </w:r>
                </w:p>
                <w:p w14:paraId="4939C566" w14:textId="4D428B37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Oct  7 11:46:52 2025</w:t>
                  </w:r>
                </w:p>
              </w:tc>
            </w:tr>
            <w:tr w:rsidR="00E66B59" w14:paraId="2DE0A66E" w14:textId="77777777" w:rsidTr="00BF3111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18ABD145" w14:textId="6C14EB9E" w:rsidR="00E66B59" w:rsidRDefault="00E66B59" w:rsidP="00BF3111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LPattern2[1]</w:t>
                  </w:r>
                </w:p>
                <w:p w14:paraId="12880A47" w14:textId="0CE39F24" w:rsidR="00E66B59" w:rsidRPr="0044448A" w:rsidRDefault="00E66B59" w:rsidP="00BF3111">
                  <w:pPr>
                    <w:jc w:val="center"/>
                  </w:pP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07FF00D7" w14:textId="0ACE502E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2C850F31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Mass:0.00150872 kg</w:t>
                  </w:r>
                </w:p>
                <w:p w14:paraId="50A66C43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Volume:5.58786e-07 m^3</w:t>
                  </w:r>
                </w:p>
                <w:p w14:paraId="1B5E8500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Density:2,700 kg/m^3</w:t>
                  </w:r>
                </w:p>
                <w:p w14:paraId="52706596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Weight:0.0147855 N</w:t>
                  </w:r>
                </w:p>
                <w:p w14:paraId="5CCFF0AD" w14:textId="14210959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432CBB49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C:\Users\Lucas\Documents\Projects\Co_Printing\RAAM\Layout\Fasteners\4844N114_T-Slotted Framing Structural Bracket.SLDPRT</w:t>
                  </w:r>
                </w:p>
                <w:p w14:paraId="3050FC02" w14:textId="2619AEDF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Oct  7 11:46:52 2025</w:t>
                  </w:r>
                </w:p>
              </w:tc>
            </w:tr>
            <w:tr w:rsidR="00E66B59" w14:paraId="55E8B82F" w14:textId="77777777" w:rsidTr="00BF3111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385B6A66" w14:textId="7695DE02" w:rsidR="00E66B59" w:rsidRDefault="00E66B59" w:rsidP="00BF3111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Body-Move/Copy2</w:t>
                  </w:r>
                </w:p>
                <w:p w14:paraId="260DAF63" w14:textId="42566233" w:rsidR="00E66B59" w:rsidRPr="0044448A" w:rsidRDefault="00E66B59" w:rsidP="00BF3111">
                  <w:pPr>
                    <w:jc w:val="center"/>
                  </w:pP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760E24C1" w14:textId="47E78859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4C5F05AE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Mass:0.00104745 kg</w:t>
                  </w:r>
                </w:p>
                <w:p w14:paraId="19B512FD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Volume:3.87945e-07 m^3</w:t>
                  </w:r>
                </w:p>
                <w:p w14:paraId="4E66AE6D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Density:2,699.99 kg/m^3</w:t>
                  </w:r>
                </w:p>
                <w:p w14:paraId="7842114E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Weight:0.010265 N</w:t>
                  </w:r>
                </w:p>
                <w:p w14:paraId="17A4FE5F" w14:textId="543E61FD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37315C08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C:\Users\Lucas\Documents\Projects\Co_Printing\RAAM\Layout\Fasteners\4844N114_T-Slotted Framing Structural Bracket.SLDPRT</w:t>
                  </w:r>
                </w:p>
                <w:p w14:paraId="2FBF3889" w14:textId="7BA48208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Oct  7 11:46:52 2025</w:t>
                  </w:r>
                </w:p>
              </w:tc>
            </w:tr>
            <w:tr w:rsidR="00E66B59" w14:paraId="4C2E84CE" w14:textId="77777777" w:rsidTr="00BF3111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32924313" w14:textId="5122684A" w:rsidR="00E66B59" w:rsidRDefault="00E66B59" w:rsidP="00BF3111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LPattern6[5]</w:t>
                  </w:r>
                </w:p>
                <w:p w14:paraId="30240F70" w14:textId="711D7905" w:rsidR="00E66B59" w:rsidRPr="0044448A" w:rsidRDefault="00E66B59" w:rsidP="00BF3111">
                  <w:pPr>
                    <w:jc w:val="center"/>
                  </w:pP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727105DD" w14:textId="34857486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1D51EEC5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Mass:0.00150872 kg</w:t>
                  </w:r>
                </w:p>
                <w:p w14:paraId="530D1D59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Volume:5.58786e-07 m^3</w:t>
                  </w:r>
                </w:p>
                <w:p w14:paraId="5CFE6392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Density:2,700 kg/m^3</w:t>
                  </w:r>
                </w:p>
                <w:p w14:paraId="4EA251C1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Weight:0.0147855 N</w:t>
                  </w:r>
                </w:p>
                <w:p w14:paraId="74FAE8BE" w14:textId="263EB494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465357AC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C:\Users\Lucas\Documents\Projects\Co_Printing\RAAM\Layout\Fasteners\4844N114_T-Slotted Framing Structural Bracket.SLDPRT</w:t>
                  </w:r>
                </w:p>
                <w:p w14:paraId="58BFABCC" w14:textId="065746F1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Oct  7 11:46:52 2025</w:t>
                  </w:r>
                </w:p>
              </w:tc>
            </w:tr>
            <w:tr w:rsidR="00E66B59" w14:paraId="70746F00" w14:textId="77777777" w:rsidTr="00BF3111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05E59DA5" w14:textId="64D7CBA6" w:rsidR="00E66B59" w:rsidRDefault="00E66B59" w:rsidP="00BF3111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Body-Move/Copy1[2]</w:t>
                  </w:r>
                </w:p>
                <w:p w14:paraId="54DD7D4F" w14:textId="5D493CC7" w:rsidR="00E66B59" w:rsidRPr="0044448A" w:rsidRDefault="00E66B59" w:rsidP="00BF3111">
                  <w:pPr>
                    <w:jc w:val="center"/>
                  </w:pP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501D2CA5" w14:textId="07035759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720F3E49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Mass:0.00150872 kg</w:t>
                  </w:r>
                </w:p>
                <w:p w14:paraId="0E194CE9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Volume:5.58786e-07 m^3</w:t>
                  </w:r>
                </w:p>
                <w:p w14:paraId="7FFB66BB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Density:2,700 kg/m^3</w:t>
                  </w:r>
                </w:p>
                <w:p w14:paraId="417FC999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Weight:0.0147855 N</w:t>
                  </w:r>
                </w:p>
                <w:p w14:paraId="0A4693D5" w14:textId="6AA11A6D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0AE2CF79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C:\Users\Lucas\Documents\Projects\Co_Printing\RAAM\Layout\Fasteners\4844N114_T-Slotted Framing Structural Bracket.SLDPRT</w:t>
                  </w:r>
                </w:p>
                <w:p w14:paraId="50A1F658" w14:textId="3A3E18EC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Oct  7 11:46:52 2025</w:t>
                  </w:r>
                </w:p>
              </w:tc>
            </w:tr>
            <w:tr w:rsidR="00E66B59" w14:paraId="4334CAD5" w14:textId="77777777" w:rsidTr="00BF3111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3FFFCB24" w14:textId="1DB325A0" w:rsidR="00E66B59" w:rsidRDefault="00E66B59" w:rsidP="00BF3111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LPattern6[4]</w:t>
                  </w:r>
                </w:p>
                <w:p w14:paraId="5320F8E5" w14:textId="7B4ED689" w:rsidR="00E66B59" w:rsidRPr="0044448A" w:rsidRDefault="00E66B59" w:rsidP="00BF3111">
                  <w:pPr>
                    <w:jc w:val="center"/>
                  </w:pP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32F95AB5" w14:textId="1A205478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4021415E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Mass:0.00150872 kg</w:t>
                  </w:r>
                </w:p>
                <w:p w14:paraId="56B7584D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Volume:5.58786e-07 m^3</w:t>
                  </w:r>
                </w:p>
                <w:p w14:paraId="2C9A613E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Density:2,700 kg/m^3</w:t>
                  </w:r>
                </w:p>
                <w:p w14:paraId="187F27E7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Weight:0.0147855 N</w:t>
                  </w:r>
                </w:p>
                <w:p w14:paraId="2319B2B7" w14:textId="39915BE5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4C73CCB0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C:\Users\Lucas\Documents\Projects\Co_Printing\RAAM\Layout\Fasteners\4844N114_T-Slotted Framing Structural Bracket.SLDPRT</w:t>
                  </w:r>
                </w:p>
                <w:p w14:paraId="2BE9CB9B" w14:textId="11804FEF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Oct  7 11:46:52 2025</w:t>
                  </w:r>
                </w:p>
              </w:tc>
            </w:tr>
            <w:tr w:rsidR="00E66B59" w14:paraId="1B075FBE" w14:textId="77777777" w:rsidTr="00BF3111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25D05492" w14:textId="7676F0AC" w:rsidR="00E66B59" w:rsidRDefault="00E66B59" w:rsidP="00BF3111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Cut-Sweep1</w:t>
                  </w:r>
                </w:p>
                <w:p w14:paraId="444935D0" w14:textId="02874F0E" w:rsidR="00E66B59" w:rsidRPr="0044448A" w:rsidRDefault="00E66B59" w:rsidP="00BF3111">
                  <w:pPr>
                    <w:jc w:val="center"/>
                  </w:pP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47A23F0F" w14:textId="18B597D5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29E3E0A1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Mass:0.00104745 kg</w:t>
                  </w:r>
                </w:p>
                <w:p w14:paraId="3317AF66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Volume:3.87945e-07 m^3</w:t>
                  </w:r>
                </w:p>
                <w:p w14:paraId="49FA3DFD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Density:2,699.99 kg/m^3</w:t>
                  </w:r>
                </w:p>
                <w:p w14:paraId="5B43681D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Weight:0.010265 N</w:t>
                  </w:r>
                </w:p>
                <w:p w14:paraId="3659FBC4" w14:textId="2028E0C3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2C783C69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C:\Users\Lucas\Documents\Projects\Co_Printing\RAAM\Layout\Fasteners\4844N114_T-Slotted Framing Structural Bracket.SLDPRT</w:t>
                  </w:r>
                </w:p>
                <w:p w14:paraId="351C5576" w14:textId="1BB251BB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Oct  7 11:46:52 2025</w:t>
                  </w:r>
                </w:p>
              </w:tc>
            </w:tr>
            <w:tr w:rsidR="00E66B59" w14:paraId="44CF3742" w14:textId="77777777" w:rsidTr="00BF3111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05BEFB05" w14:textId="42AB05F5" w:rsidR="00E66B59" w:rsidRDefault="00E66B59" w:rsidP="00BF3111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LPattern6[2]</w:t>
                  </w:r>
                </w:p>
                <w:p w14:paraId="0AB09662" w14:textId="22F6254A" w:rsidR="00E66B59" w:rsidRPr="0044448A" w:rsidRDefault="00E66B59" w:rsidP="00BF3111">
                  <w:pPr>
                    <w:jc w:val="center"/>
                  </w:pP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3385DD7B" w14:textId="2AF14AE3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4D90992C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Mass:0.00150872 kg</w:t>
                  </w:r>
                </w:p>
                <w:p w14:paraId="238252B0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Volume:5.58786e-07 m^3</w:t>
                  </w:r>
                </w:p>
                <w:p w14:paraId="0CD467F9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Density:2,700 kg/m^3</w:t>
                  </w:r>
                </w:p>
                <w:p w14:paraId="26BFBFED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Weight:0.0147855 N</w:t>
                  </w:r>
                </w:p>
                <w:p w14:paraId="318E9425" w14:textId="4BA57D2B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1AC5E0EE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C:\Users\Lucas\Documents\Projects\Co_Printing\RAAM\Layout\Fasteners\4844N114_T-Slotted Framing Structural Bracket.SLDPRT</w:t>
                  </w:r>
                </w:p>
                <w:p w14:paraId="45D62ED3" w14:textId="3452D47E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Oct  7 11:46:52 2025</w:t>
                  </w:r>
                </w:p>
              </w:tc>
            </w:tr>
            <w:tr w:rsidR="00E66B59" w14:paraId="5606A43C" w14:textId="77777777" w:rsidTr="00BF3111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65AF1BB4" w14:textId="2DB8BE52" w:rsidR="00E66B59" w:rsidRDefault="00E66B59" w:rsidP="00BF3111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lastRenderedPageBreak/>
                    <w:t>LPattern7[3]</w:t>
                  </w:r>
                </w:p>
                <w:p w14:paraId="09C6C4A0" w14:textId="68AEAAEE" w:rsidR="00E66B59" w:rsidRPr="0044448A" w:rsidRDefault="00E66B59" w:rsidP="00BF3111">
                  <w:pPr>
                    <w:jc w:val="center"/>
                  </w:pP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2971E7BF" w14:textId="3ACEB708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6400E982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Mass:0.00104745 kg</w:t>
                  </w:r>
                </w:p>
                <w:p w14:paraId="4ABDA91F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Volume:3.87945e-07 m^3</w:t>
                  </w:r>
                </w:p>
                <w:p w14:paraId="5744B07A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Density:2,699.99 kg/m^3</w:t>
                  </w:r>
                </w:p>
                <w:p w14:paraId="1E7D89E1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Weight:0.010265 N</w:t>
                  </w:r>
                </w:p>
                <w:p w14:paraId="11D45804" w14:textId="01330CC5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7D714AB6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C:\Users\Lucas\Documents\Projects\Co_Printing\RAAM\Layout\Fasteners\4844N114_T-Slotted Framing Structural Bracket.SLDPRT</w:t>
                  </w:r>
                </w:p>
                <w:p w14:paraId="1A414BD3" w14:textId="7E4C1DFA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Oct  7 11:46:52 2025</w:t>
                  </w:r>
                </w:p>
              </w:tc>
            </w:tr>
            <w:tr w:rsidR="00E66B59" w14:paraId="2E35DD4C" w14:textId="77777777" w:rsidTr="00BF3111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77521191" w14:textId="07E622FC" w:rsidR="00E66B59" w:rsidRDefault="00E66B59" w:rsidP="00BF3111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LPattern7[4]</w:t>
                  </w:r>
                </w:p>
                <w:p w14:paraId="2278D5BF" w14:textId="4926F562" w:rsidR="00E66B59" w:rsidRPr="0044448A" w:rsidRDefault="00E66B59" w:rsidP="00BF3111">
                  <w:pPr>
                    <w:jc w:val="center"/>
                  </w:pP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10ACD3C9" w14:textId="74029766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348ABCD8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Mass:0.00104745 kg</w:t>
                  </w:r>
                </w:p>
                <w:p w14:paraId="20ACB21A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Volume:3.87945e-07 m^3</w:t>
                  </w:r>
                </w:p>
                <w:p w14:paraId="5BFCE714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Density:2,699.99 kg/m^3</w:t>
                  </w:r>
                </w:p>
                <w:p w14:paraId="13758DDD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Weight:0.010265 N</w:t>
                  </w:r>
                </w:p>
                <w:p w14:paraId="51457FDD" w14:textId="1039C635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6FDBD412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C:\Users\Lucas\Documents\Projects\Co_Printing\RAAM\Layout\Fasteners\4844N114_T-Slotted Framing Structural Bracket.SLDPRT</w:t>
                  </w:r>
                </w:p>
                <w:p w14:paraId="724723D0" w14:textId="5F63A761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Oct  7 11:46:52 2025</w:t>
                  </w:r>
                </w:p>
              </w:tc>
            </w:tr>
            <w:tr w:rsidR="00E66B59" w14:paraId="4C8550E2" w14:textId="77777777" w:rsidTr="00BF3111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051A4EE6" w14:textId="58EED786" w:rsidR="00E66B59" w:rsidRDefault="00E66B59" w:rsidP="00BF3111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LPattern7[2]</w:t>
                  </w:r>
                </w:p>
                <w:p w14:paraId="5D5191D0" w14:textId="0D19235C" w:rsidR="00E66B59" w:rsidRPr="0044448A" w:rsidRDefault="00E66B59" w:rsidP="00BF3111">
                  <w:pPr>
                    <w:jc w:val="center"/>
                  </w:pP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1D53C49D" w14:textId="6D61C5D1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2BC016F3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Mass:0.00104745 kg</w:t>
                  </w:r>
                </w:p>
                <w:p w14:paraId="60018BDD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Volume:3.87945e-07 m^3</w:t>
                  </w:r>
                </w:p>
                <w:p w14:paraId="07C5EB2A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Density:2,699.99 kg/m^3</w:t>
                  </w:r>
                </w:p>
                <w:p w14:paraId="52769225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Weight:0.010265 N</w:t>
                  </w:r>
                </w:p>
                <w:p w14:paraId="31AA6BAA" w14:textId="4EDB69CC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24C9EB98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C:\Users\Lucas\Documents\Projects\Co_Printing\RAAM\Layout\Fasteners\4844N114_T-Slotted Framing Structural Bracket.SLDPRT</w:t>
                  </w:r>
                </w:p>
                <w:p w14:paraId="71F12E2C" w14:textId="715FDFFC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Oct  7 11:46:52 2025</w:t>
                  </w:r>
                </w:p>
              </w:tc>
            </w:tr>
            <w:tr w:rsidR="00E66B59" w14:paraId="2C1C3D39" w14:textId="77777777" w:rsidTr="00BF3111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23D2D772" w14:textId="49E59CDA" w:rsidR="00E66B59" w:rsidRDefault="00E66B59" w:rsidP="00BF3111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LPattern1[1]</w:t>
                  </w:r>
                </w:p>
                <w:p w14:paraId="6A9FF366" w14:textId="0620C87A" w:rsidR="00E66B59" w:rsidRPr="0044448A" w:rsidRDefault="00E66B59" w:rsidP="00BF3111">
                  <w:pPr>
                    <w:jc w:val="center"/>
                  </w:pP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154978BC" w14:textId="2819CB58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4C87C4B2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Mass:0.00150872 kg</w:t>
                  </w:r>
                </w:p>
                <w:p w14:paraId="6792572B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Volume:5.58786e-07 m^3</w:t>
                  </w:r>
                </w:p>
                <w:p w14:paraId="14F67C70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Density:2,700 kg/m^3</w:t>
                  </w:r>
                </w:p>
                <w:p w14:paraId="47FF8809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Weight:0.0147855 N</w:t>
                  </w:r>
                </w:p>
                <w:p w14:paraId="3EA96E42" w14:textId="4F10865D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3EC82E22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C:\Users\Lucas\Documents\Projects\Co_Printing\RAAM\Layout\Fasteners\4844N114_T-Slotted Framing Structural Bracket.SLDPRT</w:t>
                  </w:r>
                </w:p>
                <w:p w14:paraId="04F7A908" w14:textId="209E9623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Oct  7 11:46:52 2025</w:t>
                  </w:r>
                </w:p>
              </w:tc>
            </w:tr>
            <w:tr w:rsidR="00E66B59" w14:paraId="35B45D3E" w14:textId="77777777" w:rsidTr="00BF3111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2606516A" w14:textId="3E384BB1" w:rsidR="00E66B59" w:rsidRDefault="00E66B59" w:rsidP="00BF3111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LPattern7[1]</w:t>
                  </w:r>
                </w:p>
                <w:p w14:paraId="5B6E27B2" w14:textId="7EF270A3" w:rsidR="00E66B59" w:rsidRPr="0044448A" w:rsidRDefault="00E66B59" w:rsidP="00BF3111">
                  <w:pPr>
                    <w:jc w:val="center"/>
                  </w:pP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2BF5CFDA" w14:textId="2DCAA9EB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48508DF7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Mass:0.00104745 kg</w:t>
                  </w:r>
                </w:p>
                <w:p w14:paraId="541DFF74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Volume:3.87945e-07 m^3</w:t>
                  </w:r>
                </w:p>
                <w:p w14:paraId="65190556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Density:2,699.99 kg/m^3</w:t>
                  </w:r>
                </w:p>
                <w:p w14:paraId="5A5D46D5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Weight:0.010265 N</w:t>
                  </w:r>
                </w:p>
                <w:p w14:paraId="10339F29" w14:textId="0BEE91D5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69CAD14A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C:\Users\Lucas\Documents\Projects\Co_Printing\RAAM\Layout\Fasteners\4844N114_T-Slotted Framing Structural Bracket.SLDPRT</w:t>
                  </w:r>
                </w:p>
                <w:p w14:paraId="276DADE1" w14:textId="24CBFBC5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Oct  7 11:46:52 2025</w:t>
                  </w:r>
                </w:p>
              </w:tc>
            </w:tr>
            <w:tr w:rsidR="00E66B59" w14:paraId="7A64C97D" w14:textId="77777777" w:rsidTr="00BF3111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412A8A6A" w14:textId="6965B985" w:rsidR="00E66B59" w:rsidRDefault="00E66B59" w:rsidP="00BF3111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Body-Move/Copy3[2]</w:t>
                  </w:r>
                </w:p>
                <w:p w14:paraId="180CE924" w14:textId="40868005" w:rsidR="00E66B59" w:rsidRPr="0044448A" w:rsidRDefault="00E66B59" w:rsidP="00BF3111">
                  <w:pPr>
                    <w:jc w:val="center"/>
                  </w:pP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4258BB62" w14:textId="39D8F9C3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0C3B44BC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Mass:0.00150872 kg</w:t>
                  </w:r>
                </w:p>
                <w:p w14:paraId="23E22D32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Volume:5.58786e-07 m^3</w:t>
                  </w:r>
                </w:p>
                <w:p w14:paraId="2EB1832B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Density:2,700 kg/m^3</w:t>
                  </w:r>
                </w:p>
                <w:p w14:paraId="42737960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Weight:0.0147855 N</w:t>
                  </w:r>
                </w:p>
                <w:p w14:paraId="61196602" w14:textId="6B01E322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02A9A740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C:\Users\Lucas\Documents\Projects\Co_Printing\RAAM\Layout\Fasteners\4844N114_T-Slotted Framing Structural Bracket.SLDPRT</w:t>
                  </w:r>
                </w:p>
                <w:p w14:paraId="266B388A" w14:textId="4181EE9C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Oct  7 11:46:52 2025</w:t>
                  </w:r>
                </w:p>
              </w:tc>
            </w:tr>
            <w:tr w:rsidR="00E66B59" w14:paraId="546E0371" w14:textId="77777777" w:rsidTr="00BF3111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643A6312" w14:textId="301F0D45" w:rsidR="00E66B59" w:rsidRDefault="00E66B59" w:rsidP="00BF3111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LPattern4</w:t>
                  </w:r>
                </w:p>
                <w:p w14:paraId="2EF797D6" w14:textId="30AB9E88" w:rsidR="00E66B59" w:rsidRPr="0044448A" w:rsidRDefault="00E66B59" w:rsidP="00BF3111">
                  <w:pPr>
                    <w:jc w:val="center"/>
                  </w:pP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6B88AE9A" w14:textId="481E6456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4B2E6706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Mass:0.00104745 kg</w:t>
                  </w:r>
                </w:p>
                <w:p w14:paraId="1EFD0E59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Volume:3.87945e-07 m^3</w:t>
                  </w:r>
                </w:p>
                <w:p w14:paraId="6E9AB03A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Density:2,699.99 kg/m^3</w:t>
                  </w:r>
                </w:p>
                <w:p w14:paraId="022D7403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Weight:0.010265 N</w:t>
                  </w:r>
                </w:p>
                <w:p w14:paraId="759F3D2F" w14:textId="3F678A32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7B5B6C66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C:\Users\Lucas\Documents\Projects\Co_Printing\RAAM\Layout\Fasteners\4844N114_T-Slotted Framing Structural Bracket.SLDPRT</w:t>
                  </w:r>
                </w:p>
                <w:p w14:paraId="78FB1BFF" w14:textId="7D5A7B4A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Oct  7 11:46:52 2025</w:t>
                  </w:r>
                </w:p>
              </w:tc>
            </w:tr>
            <w:tr w:rsidR="00E66B59" w14:paraId="5367714C" w14:textId="77777777" w:rsidTr="00BF3111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5C7BBB69" w14:textId="145D6E94" w:rsidR="00E66B59" w:rsidRDefault="00E66B59" w:rsidP="00BF3111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LPattern6[3]</w:t>
                  </w:r>
                </w:p>
                <w:p w14:paraId="11D18835" w14:textId="1338B800" w:rsidR="00E66B59" w:rsidRPr="0044448A" w:rsidRDefault="00E66B59" w:rsidP="00BF3111">
                  <w:pPr>
                    <w:jc w:val="center"/>
                  </w:pP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2E6323A9" w14:textId="2C4F1E7F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53CF2825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Mass:0.00150872 kg</w:t>
                  </w:r>
                </w:p>
                <w:p w14:paraId="43C18002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Volume:5.58786e-07 m^3</w:t>
                  </w:r>
                </w:p>
                <w:p w14:paraId="6F378EA6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Density:2,700 kg/m^3</w:t>
                  </w:r>
                </w:p>
                <w:p w14:paraId="5EC2748B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Weight:0.0147855 N</w:t>
                  </w:r>
                </w:p>
                <w:p w14:paraId="2C5BCC09" w14:textId="416870F6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68596BBA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C:\Users\Lucas\Documents\Projects\Co_Printing\RAAM\Layout\Fasteners\4844N114_T-Slotted Framing Structural Bracket.SLDPRT</w:t>
                  </w:r>
                </w:p>
                <w:p w14:paraId="58AF2D3D" w14:textId="4986A3CC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Oct  7 11:46:52 2025</w:t>
                  </w:r>
                </w:p>
              </w:tc>
            </w:tr>
            <w:tr w:rsidR="00E66B59" w14:paraId="21CE88CF" w14:textId="77777777" w:rsidTr="00BF3111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5E213C50" w14:textId="6CBADC78" w:rsidR="00E66B59" w:rsidRDefault="00E66B59" w:rsidP="00BF3111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LPattern3</w:t>
                  </w:r>
                </w:p>
                <w:p w14:paraId="3C13BD34" w14:textId="4D46B229" w:rsidR="00E66B59" w:rsidRPr="0044448A" w:rsidRDefault="00E66B59" w:rsidP="00BF3111">
                  <w:pPr>
                    <w:jc w:val="center"/>
                  </w:pP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5C4E3C32" w14:textId="03F9E412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6A3EF7EE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Mass:0.00104745 kg</w:t>
                  </w:r>
                </w:p>
                <w:p w14:paraId="63BE94BE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Volume:3.87945e-07 m^3</w:t>
                  </w:r>
                </w:p>
                <w:p w14:paraId="0C5121CE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Density:2,699.99 kg/m^3</w:t>
                  </w:r>
                </w:p>
                <w:p w14:paraId="2107C8FB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Weight:0.010265 N</w:t>
                  </w:r>
                </w:p>
                <w:p w14:paraId="40682EDE" w14:textId="1F8A8B1E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3EED6259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C:\Users\Lucas\Documents\Projects\Co_Printing\RAAM\Layout\Fasteners\4844N114_T-Slotted Framing Structural Bracket.SLDPRT</w:t>
                  </w:r>
                </w:p>
                <w:p w14:paraId="77DAD948" w14:textId="33E2BF4F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Oct  7 11:46:52 2025</w:t>
                  </w:r>
                </w:p>
              </w:tc>
            </w:tr>
            <w:tr w:rsidR="00E66B59" w14:paraId="1E8318D6" w14:textId="77777777" w:rsidTr="00BF3111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003CF0F3" w14:textId="5B98210F" w:rsidR="00E66B59" w:rsidRDefault="00E66B59" w:rsidP="00BF3111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lastRenderedPageBreak/>
                    <w:t>Fillet7</w:t>
                  </w:r>
                </w:p>
                <w:p w14:paraId="3CF45971" w14:textId="1CD1FE69" w:rsidR="00E66B59" w:rsidRPr="0044448A" w:rsidRDefault="00E66B59" w:rsidP="00BF3111">
                  <w:pPr>
                    <w:jc w:val="center"/>
                  </w:pP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0518229E" w14:textId="06C58A4F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29354B4E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Mass:0.044945 kg</w:t>
                  </w:r>
                </w:p>
                <w:p w14:paraId="3B3B685D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Volume:1.66463e-05 m^3</w:t>
                  </w:r>
                </w:p>
                <w:p w14:paraId="610BD0DA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Density:2,700 kg/m^3</w:t>
                  </w:r>
                </w:p>
                <w:p w14:paraId="56FDCE02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Weight:0.440461 N</w:t>
                  </w:r>
                </w:p>
                <w:p w14:paraId="09F4ABBE" w14:textId="1D5813D7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1946A425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C:\Users\Lucas\Documents\Projects\Co_Printing\RAAM\Layout\Fasteners\4844N114_T-Slotted Framing Structural Bracket.SLDPRT</w:t>
                  </w:r>
                </w:p>
                <w:p w14:paraId="0A6D4F2D" w14:textId="4613DBD5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Oct  7 11:46:52 2025</w:t>
                  </w:r>
                </w:p>
              </w:tc>
            </w:tr>
            <w:tr w:rsidR="00E66B59" w14:paraId="1BD3BC23" w14:textId="77777777" w:rsidTr="00BF3111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46502F50" w14:textId="15823A53" w:rsidR="00E66B59" w:rsidRDefault="00E66B59" w:rsidP="00BF3111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LPattern2[1]</w:t>
                  </w:r>
                </w:p>
                <w:p w14:paraId="0D33F84B" w14:textId="02E563A8" w:rsidR="00E66B59" w:rsidRPr="0044448A" w:rsidRDefault="00E66B59" w:rsidP="00BF3111">
                  <w:pPr>
                    <w:jc w:val="center"/>
                  </w:pP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1DC8FBC3" w14:textId="7E505EB9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493FAA63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Mass:0.00150872 kg</w:t>
                  </w:r>
                </w:p>
                <w:p w14:paraId="68D56777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Volume:5.58786e-07 m^3</w:t>
                  </w:r>
                </w:p>
                <w:p w14:paraId="3A464503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Density:2,700 kg/m^3</w:t>
                  </w:r>
                </w:p>
                <w:p w14:paraId="03B278EC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Weight:0.0147855 N</w:t>
                  </w:r>
                </w:p>
                <w:p w14:paraId="426F2941" w14:textId="34D25277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727D089E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C:\Users\Lucas\Documents\Projects\Co_Printing\RAAM\Layout\Fasteners\4844N114_T-Slotted Framing Structural Bracket.SLDPRT</w:t>
                  </w:r>
                </w:p>
                <w:p w14:paraId="3D8E6C0B" w14:textId="41C09587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Oct  7 11:46:52 2025</w:t>
                  </w:r>
                </w:p>
              </w:tc>
            </w:tr>
            <w:tr w:rsidR="00E66B59" w14:paraId="5FA4DBA2" w14:textId="77777777" w:rsidTr="00BF3111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415F0DBF" w14:textId="72FEFB2F" w:rsidR="00E66B59" w:rsidRDefault="00E66B59" w:rsidP="00BF3111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Body-Move/Copy2</w:t>
                  </w:r>
                </w:p>
                <w:p w14:paraId="769F40C2" w14:textId="143526E6" w:rsidR="00E66B59" w:rsidRPr="0044448A" w:rsidRDefault="00E66B59" w:rsidP="00BF3111">
                  <w:pPr>
                    <w:jc w:val="center"/>
                  </w:pP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568453A7" w14:textId="380AF868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6CAF3E52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Mass:0.00104745 kg</w:t>
                  </w:r>
                </w:p>
                <w:p w14:paraId="2C961506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Volume:3.87945e-07 m^3</w:t>
                  </w:r>
                </w:p>
                <w:p w14:paraId="6F1E2573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Density:2,699.99 kg/m^3</w:t>
                  </w:r>
                </w:p>
                <w:p w14:paraId="0ADDE287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Weight:0.010265 N</w:t>
                  </w:r>
                </w:p>
                <w:p w14:paraId="2D8A0D34" w14:textId="728F9F44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4C65FA21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C:\Users\Lucas\Documents\Projects\Co_Printing\RAAM\Layout\Fasteners\4844N114_T-Slotted Framing Structural Bracket.SLDPRT</w:t>
                  </w:r>
                </w:p>
                <w:p w14:paraId="24294E12" w14:textId="7F39A970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Oct  7 11:46:52 2025</w:t>
                  </w:r>
                </w:p>
              </w:tc>
            </w:tr>
            <w:tr w:rsidR="00E66B59" w14:paraId="5B172FF9" w14:textId="77777777" w:rsidTr="00BF3111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0A3B3F4E" w14:textId="5A8E600A" w:rsidR="00E66B59" w:rsidRDefault="00E66B59" w:rsidP="00BF3111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LPattern6[5]</w:t>
                  </w:r>
                </w:p>
                <w:p w14:paraId="1DF845B1" w14:textId="62262BA4" w:rsidR="00E66B59" w:rsidRPr="0044448A" w:rsidRDefault="00E66B59" w:rsidP="00BF3111">
                  <w:pPr>
                    <w:jc w:val="center"/>
                  </w:pP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58964D2C" w14:textId="68E994F8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5479C992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Mass:0.00150872 kg</w:t>
                  </w:r>
                </w:p>
                <w:p w14:paraId="52690C8A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Volume:5.58786e-07 m^3</w:t>
                  </w:r>
                </w:p>
                <w:p w14:paraId="274D72CB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Density:2,700 kg/m^3</w:t>
                  </w:r>
                </w:p>
                <w:p w14:paraId="7B7C9165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Weight:0.0147855 N</w:t>
                  </w:r>
                </w:p>
                <w:p w14:paraId="191B81D4" w14:textId="6139A505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5D3B6334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C:\Users\Lucas\Documents\Projects\Co_Printing\RAAM\Layout\Fasteners\4844N114_T-Slotted Framing Structural Bracket.SLDPRT</w:t>
                  </w:r>
                </w:p>
                <w:p w14:paraId="4F506A9F" w14:textId="4A59B0EF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Oct  7 11:46:52 2025</w:t>
                  </w:r>
                </w:p>
              </w:tc>
            </w:tr>
            <w:tr w:rsidR="00E66B59" w14:paraId="58C5BC1B" w14:textId="77777777" w:rsidTr="00BF3111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17736D1C" w14:textId="101507A3" w:rsidR="00E66B59" w:rsidRDefault="00E66B59" w:rsidP="00BF3111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Body-Move/Copy1[2]</w:t>
                  </w:r>
                </w:p>
                <w:p w14:paraId="422D8F0F" w14:textId="6DE5A201" w:rsidR="00E66B59" w:rsidRPr="0044448A" w:rsidRDefault="00E66B59" w:rsidP="00BF3111">
                  <w:pPr>
                    <w:jc w:val="center"/>
                  </w:pP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68D5FBA7" w14:textId="5DD46BA6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038085D2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Mass:0.00150872 kg</w:t>
                  </w:r>
                </w:p>
                <w:p w14:paraId="64021046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Volume:5.58786e-07 m^3</w:t>
                  </w:r>
                </w:p>
                <w:p w14:paraId="657FCD03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Density:2,700 kg/m^3</w:t>
                  </w:r>
                </w:p>
                <w:p w14:paraId="694E327D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Weight:0.0147855 N</w:t>
                  </w:r>
                </w:p>
                <w:p w14:paraId="74242143" w14:textId="72E8D55C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722DF62A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C:\Users\Lucas\Documents\Projects\Co_Printing\RAAM\Layout\Fasteners\4844N114_T-Slotted Framing Structural Bracket.SLDPRT</w:t>
                  </w:r>
                </w:p>
                <w:p w14:paraId="291D0140" w14:textId="684990CE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Oct  7 11:46:52 2025</w:t>
                  </w:r>
                </w:p>
              </w:tc>
            </w:tr>
            <w:tr w:rsidR="00E66B59" w14:paraId="65F32FF1" w14:textId="77777777" w:rsidTr="00BF3111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5A97EAD3" w14:textId="3FBD7BFA" w:rsidR="00E66B59" w:rsidRDefault="00E66B59" w:rsidP="00BF3111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LPattern6[4]</w:t>
                  </w:r>
                </w:p>
                <w:p w14:paraId="1118935F" w14:textId="6945303C" w:rsidR="00E66B59" w:rsidRPr="0044448A" w:rsidRDefault="00E66B59" w:rsidP="00BF3111">
                  <w:pPr>
                    <w:jc w:val="center"/>
                  </w:pP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76DA5A82" w14:textId="280A31C5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261BEDFF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Mass:0.00150872 kg</w:t>
                  </w:r>
                </w:p>
                <w:p w14:paraId="6D7F042A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Volume:5.58786e-07 m^3</w:t>
                  </w:r>
                </w:p>
                <w:p w14:paraId="04D4D2F3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Density:2,700 kg/m^3</w:t>
                  </w:r>
                </w:p>
                <w:p w14:paraId="613DE895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Weight:0.0147855 N</w:t>
                  </w:r>
                </w:p>
                <w:p w14:paraId="31CF1381" w14:textId="73AD7A68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26FC8F09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C:\Users\Lucas\Documents\Projects\Co_Printing\RAAM\Layout\Fasteners\4844N114_T-Slotted Framing Structural Bracket.SLDPRT</w:t>
                  </w:r>
                </w:p>
                <w:p w14:paraId="702C1374" w14:textId="42082296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Oct  7 11:46:52 2025</w:t>
                  </w:r>
                </w:p>
              </w:tc>
            </w:tr>
            <w:tr w:rsidR="00E66B59" w14:paraId="274C0ADA" w14:textId="77777777" w:rsidTr="00BF3111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3BD8E231" w14:textId="1C2D209F" w:rsidR="00E66B59" w:rsidRDefault="00E66B59" w:rsidP="00BF3111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Cut-Sweep1</w:t>
                  </w:r>
                </w:p>
                <w:p w14:paraId="0A6A3D7B" w14:textId="4D23B7EC" w:rsidR="00E66B59" w:rsidRPr="0044448A" w:rsidRDefault="00E66B59" w:rsidP="00BF3111">
                  <w:pPr>
                    <w:jc w:val="center"/>
                  </w:pP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28C55CB2" w14:textId="33286432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06A102E9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Mass:0.00104745 kg</w:t>
                  </w:r>
                </w:p>
                <w:p w14:paraId="1B6EE930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Volume:3.87945e-07 m^3</w:t>
                  </w:r>
                </w:p>
                <w:p w14:paraId="2CED930C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Density:2,699.99 kg/m^3</w:t>
                  </w:r>
                </w:p>
                <w:p w14:paraId="70E43FB2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Weight:0.010265 N</w:t>
                  </w:r>
                </w:p>
                <w:p w14:paraId="3681D74E" w14:textId="312EF11A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0857DEC8" w14:textId="77777777" w:rsidR="00E66B59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C:\Users\Lucas\Documents\Projects\Co_Printing\RAAM\Layout\Fasteners\4844N114_T-Slotted Framing Structural Bracket.SLDPRT</w:t>
                  </w:r>
                </w:p>
                <w:p w14:paraId="2E2D9F7B" w14:textId="2E0A5308" w:rsidR="00E66B59" w:rsidRPr="0044448A" w:rsidRDefault="00E66B59" w:rsidP="00BF311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Oct  7 11:46:52 2025</w:t>
                  </w:r>
                </w:p>
              </w:tc>
            </w:tr>
            <w:tr w:rsidR="00C16188" w14:paraId="113E0E93" w14:textId="77777777" w:rsidTr="004B302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5340B116" w14:textId="19769EE0" w:rsidR="00C16188" w:rsidRDefault="00E66B59" w:rsidP="0044448A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Split Line1</w:t>
                  </w:r>
                </w:p>
                <w:p w14:paraId="73D669E9" w14:textId="3E2528B3" w:rsidR="004B3022" w:rsidRPr="0044448A" w:rsidRDefault="00E66B59" w:rsidP="0044448A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329722E2" wp14:editId="7039F5A6">
                        <wp:extent cx="1562735" cy="939165"/>
                        <wp:effectExtent l="0" t="0" r="0" b="0"/>
                        <wp:docPr id="720078193" name="Picture 5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20078193" name=""/>
                                <pic:cNvPicPr/>
                              </pic:nvPicPr>
                              <pic:blipFill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9391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03AA1672" w14:textId="4E96BF71" w:rsidR="00C16188" w:rsidRPr="0044448A" w:rsidRDefault="00E66B59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32D9593B" w14:textId="77777777" w:rsidR="00E66B59" w:rsidRDefault="00E66B59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Mass:4.47233 kg</w:t>
                  </w:r>
                </w:p>
                <w:p w14:paraId="755B146F" w14:textId="77777777" w:rsidR="00E66B59" w:rsidRDefault="00E66B59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Volume:0.00165642 m^3</w:t>
                  </w:r>
                </w:p>
                <w:p w14:paraId="2804088E" w14:textId="77777777" w:rsidR="00E66B59" w:rsidRDefault="00E66B59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Density:2,700 kg/m^3</w:t>
                  </w:r>
                </w:p>
                <w:p w14:paraId="6181AE8A" w14:textId="77777777" w:rsidR="00E66B59" w:rsidRDefault="00E66B59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Weight:43.8288 N</w:t>
                  </w:r>
                </w:p>
                <w:p w14:paraId="2F2BBE33" w14:textId="3DC8F592" w:rsidR="00C16188" w:rsidRPr="0044448A" w:rsidRDefault="00C16188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33E0EAE7" w14:textId="77777777" w:rsidR="00E66B59" w:rsidRDefault="00E66B59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C:\Users\Lucas\Documents\Projects\Co_Printing\RAAM\Layout\Grundplatte Typ L - H35mm_V03.SLDPRT</w:t>
                  </w:r>
                </w:p>
                <w:p w14:paraId="3C2C7981" w14:textId="56A078B5" w:rsidR="00C16188" w:rsidRPr="0044448A" w:rsidRDefault="00E66B59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Oct  2 12:14:19 2025</w:t>
                  </w:r>
                </w:p>
              </w:tc>
            </w:tr>
          </w:tbl>
          <w:p w14:paraId="5EF559A5" w14:textId="2B28C98D" w:rsidR="00FF408C" w:rsidRDefault="00FF408C" w:rsidP="00A96F2C"/>
        </w:tc>
      </w:tr>
    </w:tbl>
    <w:p w14:paraId="28703EFD" w14:textId="77777777" w:rsidR="00FF408C" w:rsidRDefault="00FF408C" w:rsidP="00FF408C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00"/>
      </w:tblGrid>
      <w:tr w:rsidR="005E294F" w14:paraId="3924617B" w14:textId="77777777" w:rsidTr="005E294F">
        <w:tc>
          <w:tcPr>
            <w:tcW w:w="11016" w:type="dxa"/>
          </w:tcPr>
          <w:p w14:paraId="752D307F" w14:textId="77A13CA8" w:rsidR="00B35001" w:rsidRPr="00B35001" w:rsidRDefault="00E66B59" w:rsidP="00B35001">
            <w:pPr>
              <w:pStyle w:val="Heading1"/>
            </w:pPr>
            <w:bookmarkStart w:id="6" w:name="_Toc210731608"/>
            <w:r>
              <w:lastRenderedPageBreak/>
              <w:t>Study Properties</w:t>
            </w:r>
            <w:bookmarkEnd w:id="6"/>
          </w:p>
          <w:tbl>
            <w:tblPr>
              <w:tblStyle w:val="MediumList1-Accent11"/>
              <w:tblW w:w="0" w:type="auto"/>
              <w:tblLook w:val="0480" w:firstRow="0" w:lastRow="0" w:firstColumn="1" w:lastColumn="0" w:noHBand="0" w:noVBand="1"/>
            </w:tblPr>
            <w:tblGrid>
              <w:gridCol w:w="4094"/>
              <w:gridCol w:w="6444"/>
            </w:tblGrid>
            <w:tr w:rsidR="00B35001" w14:paraId="737AF7E3" w14:textId="77777777" w:rsidTr="00E66B5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1AA6801" w14:textId="596A33E0" w:rsidR="00B35001" w:rsidRDefault="00E66B59" w:rsidP="005E294F">
                  <w:r>
                    <w:t>Study name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164CF8B" w14:textId="0AAB9953" w:rsidR="00B35001" w:rsidRDefault="00E66B59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Static 1</w:t>
                  </w:r>
                </w:p>
              </w:tc>
            </w:tr>
            <w:tr w:rsidR="00E66B59" w14:paraId="3C4EDA03" w14:textId="77777777" w:rsidTr="00E66B59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0948101" w14:textId="380E841A" w:rsidR="00E66B59" w:rsidRDefault="00E66B59" w:rsidP="005E294F">
                  <w:r>
                    <w:t>Analysis type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C25AC47" w14:textId="1FEE9936" w:rsidR="00E66B59" w:rsidRDefault="00E66B59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Static</w:t>
                  </w:r>
                </w:p>
              </w:tc>
            </w:tr>
            <w:tr w:rsidR="00E66B59" w14:paraId="329C9825" w14:textId="77777777" w:rsidTr="00E66B5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755BD77" w14:textId="3C85A4A0" w:rsidR="00E66B59" w:rsidRDefault="00E66B59" w:rsidP="005E294F">
                  <w:r>
                    <w:t>Mesh type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F5247E3" w14:textId="6E095827" w:rsidR="00E66B59" w:rsidRDefault="00E66B59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Solid Mesh</w:t>
                  </w:r>
                </w:p>
              </w:tc>
            </w:tr>
            <w:tr w:rsidR="00E66B59" w14:paraId="4A962D82" w14:textId="77777777" w:rsidTr="00E66B59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2470096" w14:textId="7E5CA658" w:rsidR="00E66B59" w:rsidRDefault="00E66B59" w:rsidP="005E294F">
                  <w:r>
                    <w:t xml:space="preserve">Thermal Effect: 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8EE5741" w14:textId="4366812B" w:rsidR="00E66B59" w:rsidRDefault="00E66B59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On</w:t>
                  </w:r>
                </w:p>
              </w:tc>
            </w:tr>
            <w:tr w:rsidR="00E66B59" w14:paraId="4C6A5F5D" w14:textId="77777777" w:rsidTr="00E66B5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A370476" w14:textId="27D963B4" w:rsidR="00E66B59" w:rsidRDefault="00E66B59" w:rsidP="005E294F">
                  <w:r>
                    <w:t>Thermal option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BB2FB94" w14:textId="59D2BFF7" w:rsidR="00E66B59" w:rsidRDefault="00E66B59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Include temperature loads</w:t>
                  </w:r>
                </w:p>
              </w:tc>
            </w:tr>
            <w:tr w:rsidR="00E66B59" w14:paraId="0264BEFD" w14:textId="77777777" w:rsidTr="00E66B59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4135AF8" w14:textId="6DFF8EEE" w:rsidR="00E66B59" w:rsidRDefault="00E66B59" w:rsidP="005E294F">
                  <w:r>
                    <w:t>Zero strain temperature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595E451" w14:textId="001B21F3" w:rsidR="00E66B59" w:rsidRDefault="00E66B59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298 Kelvin</w:t>
                  </w:r>
                </w:p>
              </w:tc>
            </w:tr>
            <w:tr w:rsidR="00E66B59" w14:paraId="4B8A3F80" w14:textId="77777777" w:rsidTr="00E66B5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B90E69B" w14:textId="11B2E8F2" w:rsidR="00E66B59" w:rsidRDefault="00E66B59" w:rsidP="005E294F">
                  <w:r>
                    <w:t>Include fluid pressure effects from SOLIDWORKS Flow Simulation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0EBA79E" w14:textId="179F3E6B" w:rsidR="00E66B59" w:rsidRDefault="00E66B59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E66B59" w14:paraId="7B1DAEF2" w14:textId="77777777" w:rsidTr="00E66B59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A5B85EA" w14:textId="3CCD76BF" w:rsidR="00E66B59" w:rsidRDefault="00E66B59" w:rsidP="005E294F">
                  <w:r>
                    <w:t>Solver type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42D5B8B" w14:textId="3151488B" w:rsidR="00E66B59" w:rsidRDefault="00E66B59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Automatic</w:t>
                  </w:r>
                </w:p>
              </w:tc>
            </w:tr>
            <w:tr w:rsidR="00E66B59" w14:paraId="56D9141D" w14:textId="77777777" w:rsidTr="00E66B5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F49D7FD" w14:textId="60E56E94" w:rsidR="00E66B59" w:rsidRDefault="00E66B59" w:rsidP="005E294F">
                  <w:r>
                    <w:t xml:space="preserve">Inplane Effect: 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EEFF6B9" w14:textId="5CD01FFF" w:rsidR="00E66B59" w:rsidRDefault="00E66B59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E66B59" w14:paraId="11DB878F" w14:textId="77777777" w:rsidTr="00E66B59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8F314B2" w14:textId="2DEC4348" w:rsidR="00E66B59" w:rsidRDefault="00E66B59" w:rsidP="005E294F">
                  <w:r>
                    <w:t xml:space="preserve">Soft Spring: 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06DDD9D" w14:textId="5BDDE753" w:rsidR="00E66B59" w:rsidRDefault="00E66B59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E66B59" w14:paraId="248DA7D2" w14:textId="77777777" w:rsidTr="00E66B5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005AD92" w14:textId="696BE752" w:rsidR="00E66B59" w:rsidRDefault="00E66B59" w:rsidP="005E294F">
                  <w:r>
                    <w:t xml:space="preserve">Inertial Relief: 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4E08651" w14:textId="6B96324B" w:rsidR="00E66B59" w:rsidRDefault="00E66B59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E66B59" w14:paraId="0F772DD2" w14:textId="77777777" w:rsidTr="00E66B59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8272D13" w14:textId="6A258E6E" w:rsidR="00E66B59" w:rsidRDefault="00E66B59" w:rsidP="005E294F">
                  <w:r>
                    <w:t>Incompatible bonding options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1F92E6F" w14:textId="3DD5F431" w:rsidR="00E66B59" w:rsidRDefault="00E66B59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Automatic</w:t>
                  </w:r>
                </w:p>
              </w:tc>
            </w:tr>
            <w:tr w:rsidR="00E66B59" w14:paraId="34A51350" w14:textId="77777777" w:rsidTr="00E66B5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2ED1551" w14:textId="3BE2B091" w:rsidR="00E66B59" w:rsidRDefault="00E66B59" w:rsidP="005E294F">
                  <w:r>
                    <w:t>Large displacement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C578564" w14:textId="029C6F9D" w:rsidR="00E66B59" w:rsidRDefault="00E66B59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E66B59" w14:paraId="2649A4D2" w14:textId="77777777" w:rsidTr="00E66B59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B63A09B" w14:textId="7244DC29" w:rsidR="00E66B59" w:rsidRDefault="00E66B59" w:rsidP="005E294F">
                  <w:r>
                    <w:t>Compute free body forces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8155AD0" w14:textId="56BF02DC" w:rsidR="00E66B59" w:rsidRDefault="00E66B59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On</w:t>
                  </w:r>
                </w:p>
              </w:tc>
            </w:tr>
            <w:tr w:rsidR="00E66B59" w14:paraId="3F86544B" w14:textId="77777777" w:rsidTr="00E66B5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C81FC75" w14:textId="1F5CA953" w:rsidR="00E66B59" w:rsidRDefault="00E66B59" w:rsidP="005E294F">
                  <w:r>
                    <w:t>Friction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1BECB33" w14:textId="40D89418" w:rsidR="00E66B59" w:rsidRDefault="00E66B59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E66B59" w14:paraId="6DB4AABD" w14:textId="77777777" w:rsidTr="00E66B59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6749DC4" w14:textId="4707079A" w:rsidR="00E66B59" w:rsidRDefault="00E66B59" w:rsidP="005E294F">
                  <w:r>
                    <w:t xml:space="preserve">Use Adaptive Method: 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2D55899" w14:textId="73BB6AFF" w:rsidR="00E66B59" w:rsidRDefault="00E66B59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E66B59" w14:paraId="3B9B5699" w14:textId="77777777" w:rsidTr="00E66B5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A0ABA09" w14:textId="51560678" w:rsidR="00E66B59" w:rsidRDefault="00E66B59" w:rsidP="005E294F">
                  <w:r>
                    <w:t>Result folder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88FB18D" w14:textId="6C431018" w:rsidR="00E66B59" w:rsidRDefault="00E66B59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SOLIDWORKS document (C:\Users\Lucas\Documents\Projects\Co_Printing\RAAM\Layout)</w:t>
                  </w:r>
                </w:p>
              </w:tc>
            </w:tr>
          </w:tbl>
          <w:p w14:paraId="6A6B8042" w14:textId="3DBE216C" w:rsidR="005E294F" w:rsidRDefault="005E294F" w:rsidP="00A96F2C"/>
        </w:tc>
      </w:tr>
      <w:bookmarkEnd w:id="1"/>
      <w:bookmarkEnd w:id="2"/>
      <w:bookmarkEnd w:id="3"/>
    </w:tbl>
    <w:p w14:paraId="43BC8F0A" w14:textId="77777777" w:rsidR="00F33129" w:rsidRDefault="00F33129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00"/>
      </w:tblGrid>
      <w:tr w:rsidR="00F33129" w14:paraId="1BBD6894" w14:textId="77777777" w:rsidTr="00E80CD9">
        <w:tc>
          <w:tcPr>
            <w:tcW w:w="11016" w:type="dxa"/>
          </w:tcPr>
          <w:p w14:paraId="33C846EE" w14:textId="3C0F9325" w:rsidR="00F33129" w:rsidRPr="00B35001" w:rsidRDefault="00E66B59" w:rsidP="000A7C6B">
            <w:pPr>
              <w:pStyle w:val="Heading1"/>
            </w:pPr>
            <w:bookmarkStart w:id="7" w:name="_Toc210731609"/>
            <w:r>
              <w:t>Units</w:t>
            </w:r>
            <w:bookmarkEnd w:id="7"/>
          </w:p>
          <w:tbl>
            <w:tblPr>
              <w:tblStyle w:val="MediumList1-Accent11"/>
              <w:tblW w:w="0" w:type="auto"/>
              <w:tblLook w:val="0480" w:firstRow="0" w:lastRow="0" w:firstColumn="1" w:lastColumn="0" w:noHBand="0" w:noVBand="1"/>
            </w:tblPr>
            <w:tblGrid>
              <w:gridCol w:w="5257"/>
              <w:gridCol w:w="5281"/>
            </w:tblGrid>
            <w:tr w:rsidR="00F33129" w14:paraId="148112F6" w14:textId="77777777" w:rsidTr="00E66B5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5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555D933" w14:textId="7D835A7C" w:rsidR="00F33129" w:rsidRDefault="00E66B59" w:rsidP="000A7C6B">
                  <w:r>
                    <w:t>Unit system:</w:t>
                  </w:r>
                </w:p>
              </w:tc>
              <w:tc>
                <w:tcPr>
                  <w:tcW w:w="528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97A50F7" w14:textId="4FF982BD" w:rsidR="00F33129" w:rsidRDefault="00E66B59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SI (MKS)</w:t>
                  </w:r>
                </w:p>
              </w:tc>
            </w:tr>
            <w:tr w:rsidR="00E66B59" w14:paraId="5321AECB" w14:textId="77777777" w:rsidTr="00E66B59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5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688A216" w14:textId="4E3B8493" w:rsidR="00E66B59" w:rsidRDefault="00E66B59" w:rsidP="000A7C6B">
                  <w:r>
                    <w:t>Length/Displacement</w:t>
                  </w:r>
                </w:p>
              </w:tc>
              <w:tc>
                <w:tcPr>
                  <w:tcW w:w="528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2BEF74A" w14:textId="5C59EBA5" w:rsidR="00E66B59" w:rsidRDefault="00E66B59" w:rsidP="000A7C6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mm</w:t>
                  </w:r>
                </w:p>
              </w:tc>
            </w:tr>
            <w:tr w:rsidR="00E66B59" w14:paraId="146BD8A5" w14:textId="77777777" w:rsidTr="00E66B5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5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6C28270" w14:textId="0862F2E8" w:rsidR="00E66B59" w:rsidRDefault="00E66B59" w:rsidP="000A7C6B">
                  <w:r>
                    <w:t>Temperature</w:t>
                  </w:r>
                </w:p>
              </w:tc>
              <w:tc>
                <w:tcPr>
                  <w:tcW w:w="528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F12EF1B" w14:textId="570D7443" w:rsidR="00E66B59" w:rsidRDefault="00E66B59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Kelvin</w:t>
                  </w:r>
                </w:p>
              </w:tc>
            </w:tr>
            <w:tr w:rsidR="00E66B59" w14:paraId="57107B7F" w14:textId="77777777" w:rsidTr="00E66B59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5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7571679" w14:textId="2E5E9A58" w:rsidR="00E66B59" w:rsidRDefault="00E66B59" w:rsidP="000A7C6B">
                  <w:r>
                    <w:t>Angular velocity</w:t>
                  </w:r>
                </w:p>
              </w:tc>
              <w:tc>
                <w:tcPr>
                  <w:tcW w:w="528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305F839" w14:textId="7E53E853" w:rsidR="00E66B59" w:rsidRDefault="00E66B59" w:rsidP="000A7C6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Rad/sec</w:t>
                  </w:r>
                </w:p>
              </w:tc>
            </w:tr>
            <w:tr w:rsidR="00E66B59" w14:paraId="20C00E23" w14:textId="77777777" w:rsidTr="00E66B5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5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0AC29BD" w14:textId="02EB1049" w:rsidR="00E66B59" w:rsidRDefault="00E66B59" w:rsidP="000A7C6B">
                  <w:r>
                    <w:t>Pressure/Stress</w:t>
                  </w:r>
                </w:p>
              </w:tc>
              <w:tc>
                <w:tcPr>
                  <w:tcW w:w="528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7CA237B" w14:textId="0EDC8382" w:rsidR="00E66B59" w:rsidRDefault="00E66B59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N/m^2</w:t>
                  </w:r>
                </w:p>
              </w:tc>
            </w:tr>
          </w:tbl>
          <w:p w14:paraId="31BF877C" w14:textId="186F09DA" w:rsidR="00F33129" w:rsidRDefault="00F33129" w:rsidP="000A7C6B"/>
        </w:tc>
      </w:tr>
    </w:tbl>
    <w:p w14:paraId="4C61C903" w14:textId="77777777" w:rsidR="00E80CD9" w:rsidRDefault="00E80CD9" w:rsidP="00076F1F"/>
    <w:tbl>
      <w:tblPr>
        <w:tblStyle w:val="TableGrid"/>
        <w:tblW w:w="111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136"/>
      </w:tblGrid>
      <w:tr w:rsidR="00E80CD9" w14:paraId="34392286" w14:textId="77777777" w:rsidTr="005273D5">
        <w:trPr>
          <w:trHeight w:val="4158"/>
        </w:trPr>
        <w:tc>
          <w:tcPr>
            <w:tcW w:w="11136" w:type="dxa"/>
          </w:tcPr>
          <w:p w14:paraId="5E694A5C" w14:textId="1A2EA3B5" w:rsidR="00E80CD9" w:rsidRPr="00AC3438" w:rsidRDefault="00E66B59" w:rsidP="000A7C6B">
            <w:pPr>
              <w:pStyle w:val="Heading1"/>
            </w:pPr>
            <w:bookmarkStart w:id="8" w:name="_Toc243733144"/>
            <w:bookmarkStart w:id="9" w:name="_Toc245020112"/>
            <w:bookmarkStart w:id="10" w:name="_Toc245020144"/>
            <w:bookmarkStart w:id="11" w:name="_Toc210731610"/>
            <w:r>
              <w:lastRenderedPageBreak/>
              <w:t>Material Properties</w:t>
            </w:r>
            <w:bookmarkEnd w:id="11"/>
          </w:p>
          <w:tbl>
            <w:tblPr>
              <w:tblStyle w:val="LightList-Accent11"/>
              <w:tblW w:w="0" w:type="auto"/>
              <w:tblInd w:w="1" w:type="dxa"/>
              <w:tblBorders>
                <w:top w:val="single" w:sz="18" w:space="0" w:color="365F91" w:themeColor="accent1" w:themeShade="BF"/>
                <w:left w:val="single" w:sz="8" w:space="0" w:color="auto"/>
                <w:bottom w:val="single" w:sz="18" w:space="0" w:color="365F91" w:themeColor="accent1" w:themeShade="BF"/>
                <w:right w:val="single" w:sz="8" w:space="0" w:color="auto"/>
                <w:insideH w:val="single" w:sz="8" w:space="0" w:color="auto"/>
                <w:insideV w:val="single" w:sz="8" w:space="0" w:color="auto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3229"/>
              <w:gridCol w:w="4741"/>
              <w:gridCol w:w="2892"/>
            </w:tblGrid>
            <w:tr w:rsidR="00E80CD9" w:rsidRPr="000841BF" w14:paraId="7B91FBCE" w14:textId="77777777" w:rsidTr="00955A90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9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229" w:type="dxa"/>
                  <w:tcBorders>
                    <w:top w:val="single" w:sz="18" w:space="0" w:color="365F91" w:themeColor="accent1" w:themeShade="BF"/>
                    <w:left w:val="single" w:sz="18" w:space="0" w:color="548DD4" w:themeColor="text2" w:themeTint="99"/>
                    <w:bottom w:val="single" w:sz="8" w:space="0" w:color="auto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08569633" w14:textId="77777777" w:rsidR="00E80CD9" w:rsidRPr="003E6C57" w:rsidRDefault="00E80CD9" w:rsidP="000A7C6B">
                  <w:pPr>
                    <w:jc w:val="center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&lt;Label_Model</w:t>
                  </w:r>
                  <w:r w:rsidRPr="003E6C57">
                    <w:rPr>
                      <w:rStyle w:val="Strong"/>
                      <w:b/>
                      <w:color w:val="auto"/>
                    </w:rPr>
                    <w:t>Reference</w:t>
                  </w:r>
                  <w:r>
                    <w:rPr>
                      <w:rStyle w:val="Strong"/>
                      <w:b/>
                      <w:color w:val="auto"/>
                    </w:rPr>
                    <w:t>/&gt;</w:t>
                  </w:r>
                </w:p>
              </w:tc>
              <w:tc>
                <w:tcPr>
                  <w:tcW w:w="4741" w:type="dxa"/>
                  <w:tcBorders>
                    <w:top w:val="single" w:sz="18" w:space="0" w:color="365F91" w:themeColor="accent1" w:themeShade="BF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7CCCCFC8" w14:textId="77777777" w:rsidR="00E80CD9" w:rsidRPr="003E6C57" w:rsidRDefault="00E80CD9" w:rsidP="000A7C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&lt;Label_</w:t>
                  </w:r>
                  <w:r w:rsidRPr="003E6C57">
                    <w:rPr>
                      <w:rStyle w:val="Strong"/>
                      <w:b/>
                      <w:color w:val="auto"/>
                    </w:rPr>
                    <w:t>Properties</w:t>
                  </w:r>
                  <w:r>
                    <w:rPr>
                      <w:rStyle w:val="Strong"/>
                      <w:b/>
                      <w:color w:val="auto"/>
                    </w:rPr>
                    <w:t>/&gt;</w:t>
                  </w:r>
                </w:p>
              </w:tc>
              <w:tc>
                <w:tcPr>
                  <w:tcW w:w="2892" w:type="dxa"/>
                  <w:tcBorders>
                    <w:top w:val="single" w:sz="18" w:space="0" w:color="365F91" w:themeColor="accent1" w:themeShade="BF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584C20C5" w14:textId="77777777" w:rsidR="00E80CD9" w:rsidRPr="003E6C57" w:rsidRDefault="00E80CD9" w:rsidP="000A7C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&lt;Label_</w:t>
                  </w:r>
                  <w:r w:rsidRPr="003E6C57">
                    <w:rPr>
                      <w:rStyle w:val="Strong"/>
                      <w:b/>
                      <w:color w:val="auto"/>
                    </w:rPr>
                    <w:t>Components</w:t>
                  </w:r>
                  <w:r>
                    <w:rPr>
                      <w:rStyle w:val="Strong"/>
                      <w:b/>
                      <w:color w:val="auto"/>
                    </w:rPr>
                    <w:t>/&gt;</w:t>
                  </w:r>
                </w:p>
              </w:tc>
            </w:tr>
            <w:tr w:rsidR="00E80CD9" w:rsidRPr="000841BF" w14:paraId="64975284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8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229" w:type="dxa"/>
                  <w:tcBorders>
                    <w:top w:val="single" w:sz="18" w:space="0" w:color="548DD4" w:themeColor="text2" w:themeTint="99"/>
                    <w:left w:val="none" w:sz="0" w:space="0" w:color="auto"/>
                    <w:bottom w:val="single" w:sz="8" w:space="0" w:color="auto"/>
                  </w:tcBorders>
                  <w:vAlign w:val="center"/>
                </w:tcPr>
                <w:p w14:paraId="2A7610AA" w14:textId="77777777" w:rsidR="00E80CD9" w:rsidRPr="00577134" w:rsidRDefault="00E80CD9" w:rsidP="000A7C6B">
                  <w:pPr>
                    <w:jc w:val="center"/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&lt;Image_144pxH_Material1/&gt;</w:t>
                  </w:r>
                </w:p>
              </w:tc>
              <w:tc>
                <w:tcPr>
                  <w:tcW w:w="4741" w:type="dxa"/>
                  <w:tcBorders>
                    <w:top w:val="single" w:sz="18" w:space="0" w:color="548DD4" w:themeColor="text2" w:themeTint="99"/>
                    <w:bottom w:val="single" w:sz="8" w:space="0" w:color="auto"/>
                  </w:tcBorders>
                </w:tcPr>
                <w:tbl>
                  <w:tblPr>
                    <w:tblStyle w:val="MediumGrid1-Accent6"/>
                    <w:tblW w:w="4509" w:type="dxa"/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2242"/>
                    <w:gridCol w:w="2267"/>
                  </w:tblGrid>
                  <w:tr w:rsidR="00E80CD9" w:rsidRPr="00577134" w14:paraId="3FAD1CAD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E6A02EE" w14:textId="77777777" w:rsidR="00E80CD9" w:rsidRPr="00BE6656" w:rsidRDefault="00E80CD9" w:rsidP="000A7C6B">
                        <w:pPr>
                          <w:jc w:val="right"/>
                          <w:rPr>
                            <w:rStyle w:val="Strong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BE6656"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&lt;Label_MatName/&gt;: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13FF2EA5" w14:textId="77777777" w:rsidR="00E80CD9" w:rsidRPr="00BE6656" w:rsidRDefault="00E80CD9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 w:rsidRPr="00BE6656"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&lt;Material_Name1/&gt;</w:t>
                        </w:r>
                      </w:p>
                    </w:tc>
                  </w:tr>
                </w:tbl>
                <w:p w14:paraId="6F31DD2E" w14:textId="77777777" w:rsidR="00E80CD9" w:rsidRPr="00577134" w:rsidRDefault="00E80CD9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</w:p>
              </w:tc>
              <w:tc>
                <w:tcPr>
                  <w:tcW w:w="2892" w:type="dxa"/>
                  <w:tcBorders>
                    <w:top w:val="single" w:sz="18" w:space="0" w:color="548DD4" w:themeColor="text2" w:themeTint="99"/>
                    <w:bottom w:val="single" w:sz="8" w:space="0" w:color="auto"/>
                    <w:right w:val="none" w:sz="0" w:space="0" w:color="auto"/>
                  </w:tcBorders>
                </w:tcPr>
                <w:p w14:paraId="66FF20B9" w14:textId="77777777" w:rsidR="00E80CD9" w:rsidRPr="00577134" w:rsidRDefault="00E80CD9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&lt;Material_ComponentList1/&gt;</w:t>
                  </w:r>
                </w:p>
              </w:tc>
            </w:tr>
            <w:tr w:rsidR="00E66B59" w:rsidRPr="000841BF" w14:paraId="281B1A32" w14:textId="77777777" w:rsidTr="00955A90">
              <w:trPr>
                <w:trHeight w:val="28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229" w:type="dxa"/>
                  <w:tcBorders>
                    <w:top w:val="single" w:sz="18" w:space="0" w:color="548DD4" w:themeColor="text2" w:themeTint="99"/>
                    <w:bottom w:val="single" w:sz="8" w:space="0" w:color="auto"/>
                  </w:tcBorders>
                  <w:vAlign w:val="center"/>
                </w:tcPr>
                <w:p w14:paraId="53108088" w14:textId="32C8AE6E" w:rsidR="00E66B59" w:rsidRDefault="00E66B59" w:rsidP="000A7C6B">
                  <w:pPr>
                    <w:jc w:val="center"/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&lt;MatImagesRow1/&gt;</w:t>
                  </w:r>
                </w:p>
              </w:tc>
              <w:tc>
                <w:tcPr>
                  <w:tcW w:w="4741" w:type="dxa"/>
                  <w:tcBorders>
                    <w:top w:val="single" w:sz="18" w:space="0" w:color="548DD4" w:themeColor="text2" w:themeTint="99"/>
                    <w:bottom w:val="single" w:sz="8" w:space="0" w:color="auto"/>
                  </w:tcBorders>
                </w:tcPr>
                <w:p w14:paraId="3B1FB062" w14:textId="77777777" w:rsidR="00E66B59" w:rsidRPr="00BE6656" w:rsidRDefault="00E66B59" w:rsidP="000A7C6B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sz w:val="20"/>
                      <w:szCs w:val="20"/>
                    </w:rPr>
                  </w:pPr>
                </w:p>
              </w:tc>
              <w:tc>
                <w:tcPr>
                  <w:tcW w:w="2892" w:type="dxa"/>
                  <w:tcBorders>
                    <w:top w:val="single" w:sz="18" w:space="0" w:color="548DD4" w:themeColor="text2" w:themeTint="99"/>
                    <w:bottom w:val="single" w:sz="8" w:space="0" w:color="auto"/>
                  </w:tcBorders>
                </w:tcPr>
                <w:p w14:paraId="49BE644F" w14:textId="77777777" w:rsidR="00E66B59" w:rsidRDefault="00E66B59" w:rsidP="000A7C6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</w:p>
              </w:tc>
            </w:tr>
            <w:tr w:rsidR="00E66B59" w:rsidRPr="000841BF" w14:paraId="2BFCE4AE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8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229" w:type="dxa"/>
                  <w:tcBorders>
                    <w:top w:val="single" w:sz="18" w:space="0" w:color="548DD4" w:themeColor="text2" w:themeTint="99"/>
                    <w:bottom w:val="single" w:sz="8" w:space="0" w:color="auto"/>
                  </w:tcBorders>
                  <w:vAlign w:val="center"/>
                </w:tcPr>
                <w:p w14:paraId="30F208BA" w14:textId="77777777" w:rsidR="00E66B59" w:rsidRDefault="00E66B59" w:rsidP="000A7C6B">
                  <w:pPr>
                    <w:jc w:val="center"/>
                    <w:rPr>
                      <w:rStyle w:val="Strong"/>
                      <w:sz w:val="20"/>
                      <w:szCs w:val="20"/>
                    </w:rPr>
                  </w:pPr>
                </w:p>
              </w:tc>
              <w:tc>
                <w:tcPr>
                  <w:tcW w:w="4741" w:type="dxa"/>
                  <w:tcBorders>
                    <w:top w:val="single" w:sz="18" w:space="0" w:color="548DD4" w:themeColor="text2" w:themeTint="99"/>
                    <w:bottom w:val="single" w:sz="8" w:space="0" w:color="auto"/>
                  </w:tcBorders>
                </w:tcPr>
                <w:p w14:paraId="5045866F" w14:textId="77777777" w:rsidR="00E66B59" w:rsidRPr="00BE6656" w:rsidRDefault="00E66B59" w:rsidP="000A7C6B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sz w:val="20"/>
                      <w:szCs w:val="20"/>
                    </w:rPr>
                  </w:pPr>
                </w:p>
              </w:tc>
              <w:tc>
                <w:tcPr>
                  <w:tcW w:w="2892" w:type="dxa"/>
                  <w:tcBorders>
                    <w:top w:val="single" w:sz="18" w:space="0" w:color="548DD4" w:themeColor="text2" w:themeTint="99"/>
                    <w:bottom w:val="single" w:sz="8" w:space="0" w:color="auto"/>
                  </w:tcBorders>
                </w:tcPr>
                <w:p w14:paraId="16433960" w14:textId="77777777" w:rsidR="00E66B59" w:rsidRDefault="00E66B59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</w:p>
              </w:tc>
            </w:tr>
            <w:tr w:rsidR="00E80CD9" w:rsidRPr="000841BF" w14:paraId="63F91FB7" w14:textId="77777777" w:rsidTr="000A7C6B">
              <w:trPr>
                <w:trHeight w:val="18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862" w:type="dxa"/>
                  <w:gridSpan w:val="3"/>
                  <w:tcBorders>
                    <w:top w:val="single" w:sz="8" w:space="0" w:color="auto"/>
                    <w:bottom w:val="single" w:sz="18" w:space="0" w:color="365F91" w:themeColor="accent1" w:themeShade="BF"/>
                  </w:tcBorders>
                  <w:shd w:val="clear" w:color="auto" w:fill="DBE5F1" w:themeFill="accent1" w:themeFillTint="33"/>
                </w:tcPr>
                <w:p w14:paraId="1C456EB8" w14:textId="77777777" w:rsidR="00E80CD9" w:rsidRPr="000841BF" w:rsidRDefault="00E80CD9" w:rsidP="000A7C6B">
                  <w:pPr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&lt;Label_</w:t>
                  </w:r>
                  <w:r w:rsidRPr="00577134">
                    <w:rPr>
                      <w:rStyle w:val="Strong"/>
                      <w:sz w:val="20"/>
                      <w:szCs w:val="20"/>
                    </w:rPr>
                    <w:t>CurveData</w:t>
                  </w:r>
                  <w:r>
                    <w:rPr>
                      <w:rStyle w:val="Strong"/>
                      <w:sz w:val="20"/>
                      <w:szCs w:val="20"/>
                    </w:rPr>
                    <w:t>/&gt;</w:t>
                  </w:r>
                  <w:r w:rsidRPr="00577134">
                    <w:rPr>
                      <w:rStyle w:val="Strong"/>
                      <w:sz w:val="20"/>
                      <w:szCs w:val="20"/>
                    </w:rPr>
                    <w:t>:</w:t>
                  </w:r>
                  <w:r w:rsidRPr="000841BF">
                    <w:rPr>
                      <w:rStyle w:val="Strong"/>
                      <w:sz w:val="20"/>
                      <w:szCs w:val="20"/>
                    </w:rPr>
                    <w:t>:</w:t>
                  </w:r>
                </w:p>
                <w:tbl>
                  <w:tblPr>
                    <w:tblStyle w:val="TableGrid"/>
                    <w:tblW w:w="0" w:type="auto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3516"/>
                    <w:gridCol w:w="3518"/>
                    <w:gridCol w:w="3516"/>
                  </w:tblGrid>
                  <w:tr w:rsidR="00E80CD9" w:rsidRPr="000841BF" w14:paraId="0CC0CBE6" w14:textId="77777777" w:rsidTr="000A7C6B">
                    <w:trPr>
                      <w:trHeight w:val="3168"/>
                    </w:trPr>
                    <w:tc>
                      <w:tcPr>
                        <w:tcW w:w="3516" w:type="dxa"/>
                        <w:vAlign w:val="center"/>
                      </w:tcPr>
                      <w:p w14:paraId="2EB53760" w14:textId="77777777" w:rsidR="00E80CD9" w:rsidRPr="00483B0D" w:rsidRDefault="00E80CD9" w:rsidP="000A7C6B">
                        <w:pPr>
                          <w:jc w:val="center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&lt;Curve_1_1/&gt;</w:t>
                        </w:r>
                      </w:p>
                    </w:tc>
                    <w:tc>
                      <w:tcPr>
                        <w:tcW w:w="3518" w:type="dxa"/>
                        <w:vAlign w:val="center"/>
                      </w:tcPr>
                      <w:p w14:paraId="791A2FFE" w14:textId="77777777" w:rsidR="00E80CD9" w:rsidRPr="00D5399D" w:rsidRDefault="00E80CD9" w:rsidP="000A7C6B">
                        <w:pPr>
                          <w:jc w:val="center"/>
                          <w:rPr>
                            <w:rStyle w:val="Strong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&lt;Curve_1_2/&gt;</w:t>
                        </w:r>
                      </w:p>
                    </w:tc>
                    <w:tc>
                      <w:tcPr>
                        <w:tcW w:w="3516" w:type="dxa"/>
                        <w:vAlign w:val="center"/>
                      </w:tcPr>
                      <w:p w14:paraId="7CB02678" w14:textId="77777777" w:rsidR="00E80CD9" w:rsidRPr="000841BF" w:rsidRDefault="00E80CD9" w:rsidP="000A7C6B">
                        <w:pPr>
                          <w:jc w:val="center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&lt;Curve_1_3/&gt;</w:t>
                        </w:r>
                      </w:p>
                    </w:tc>
                  </w:tr>
                  <w:tr w:rsidR="00E80CD9" w:rsidRPr="000841BF" w14:paraId="174E00C8" w14:textId="77777777" w:rsidTr="000A7C6B">
                    <w:trPr>
                      <w:trHeight w:val="288"/>
                    </w:trPr>
                    <w:tc>
                      <w:tcPr>
                        <w:tcW w:w="3516" w:type="dxa"/>
                        <w:vAlign w:val="center"/>
                      </w:tcPr>
                      <w:p w14:paraId="5B5AE53C" w14:textId="77777777" w:rsidR="00E80CD9" w:rsidRPr="00577134" w:rsidRDefault="00E80CD9" w:rsidP="000A7C6B">
                        <w:pPr>
                          <w:jc w:val="center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&lt;Curve_1_1_Label/&gt;</w:t>
                        </w:r>
                      </w:p>
                    </w:tc>
                    <w:tc>
                      <w:tcPr>
                        <w:tcW w:w="3518" w:type="dxa"/>
                        <w:vAlign w:val="center"/>
                      </w:tcPr>
                      <w:p w14:paraId="49190EDB" w14:textId="77777777" w:rsidR="00E80CD9" w:rsidRPr="00577134" w:rsidRDefault="00E80CD9" w:rsidP="000A7C6B">
                        <w:pPr>
                          <w:jc w:val="center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&lt;Curve_1_2_Label/&gt;</w:t>
                        </w:r>
                      </w:p>
                    </w:tc>
                    <w:tc>
                      <w:tcPr>
                        <w:tcW w:w="3516" w:type="dxa"/>
                        <w:vAlign w:val="center"/>
                      </w:tcPr>
                      <w:p w14:paraId="615BBC27" w14:textId="77777777" w:rsidR="00E80CD9" w:rsidRPr="00577134" w:rsidRDefault="00E80CD9" w:rsidP="000A7C6B">
                        <w:pPr>
                          <w:jc w:val="center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&lt;Curve_1_3_Label/&gt;</w:t>
                        </w:r>
                      </w:p>
                    </w:tc>
                  </w:tr>
                  <w:tr w:rsidR="00E80CD9" w:rsidRPr="000841BF" w14:paraId="6EB29CFB" w14:textId="77777777" w:rsidTr="000A7C6B">
                    <w:trPr>
                      <w:trHeight w:val="3168"/>
                    </w:trPr>
                    <w:tc>
                      <w:tcPr>
                        <w:tcW w:w="3516" w:type="dxa"/>
                        <w:vAlign w:val="center"/>
                      </w:tcPr>
                      <w:p w14:paraId="2680BF9D" w14:textId="77777777" w:rsidR="00E80CD9" w:rsidRPr="00483B0D" w:rsidRDefault="00E80CD9" w:rsidP="000A7C6B">
                        <w:pPr>
                          <w:jc w:val="center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&lt;Curve_1_4/&gt;</w:t>
                        </w:r>
                      </w:p>
                    </w:tc>
                    <w:tc>
                      <w:tcPr>
                        <w:tcW w:w="3518" w:type="dxa"/>
                        <w:vAlign w:val="center"/>
                      </w:tcPr>
                      <w:p w14:paraId="3443C466" w14:textId="77777777" w:rsidR="00E80CD9" w:rsidRPr="00D5399D" w:rsidRDefault="00E80CD9" w:rsidP="000A7C6B">
                        <w:pPr>
                          <w:jc w:val="center"/>
                          <w:rPr>
                            <w:rStyle w:val="Strong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&lt;Curve_1_5/&gt;</w:t>
                        </w:r>
                      </w:p>
                    </w:tc>
                    <w:tc>
                      <w:tcPr>
                        <w:tcW w:w="3516" w:type="dxa"/>
                        <w:vAlign w:val="center"/>
                      </w:tcPr>
                      <w:p w14:paraId="26D25925" w14:textId="77777777" w:rsidR="00E80CD9" w:rsidRPr="000841BF" w:rsidRDefault="00E80CD9" w:rsidP="000A7C6B">
                        <w:pPr>
                          <w:jc w:val="center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&lt;Curve_1_6/&gt;</w:t>
                        </w:r>
                      </w:p>
                    </w:tc>
                  </w:tr>
                  <w:tr w:rsidR="00E80CD9" w:rsidRPr="000841BF" w14:paraId="64CED417" w14:textId="77777777" w:rsidTr="000A7C6B">
                    <w:trPr>
                      <w:trHeight w:val="270"/>
                    </w:trPr>
                    <w:tc>
                      <w:tcPr>
                        <w:tcW w:w="3516" w:type="dxa"/>
                        <w:vAlign w:val="center"/>
                      </w:tcPr>
                      <w:p w14:paraId="553D4065" w14:textId="77777777" w:rsidR="00E80CD9" w:rsidRPr="00577134" w:rsidRDefault="00E80CD9" w:rsidP="000A7C6B">
                        <w:pPr>
                          <w:jc w:val="center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&lt;Curve_1_4_Label/&gt;</w:t>
                        </w:r>
                      </w:p>
                    </w:tc>
                    <w:tc>
                      <w:tcPr>
                        <w:tcW w:w="3518" w:type="dxa"/>
                        <w:vAlign w:val="center"/>
                      </w:tcPr>
                      <w:p w14:paraId="29DC3C3B" w14:textId="77777777" w:rsidR="00E80CD9" w:rsidRPr="00577134" w:rsidRDefault="00E80CD9" w:rsidP="000A7C6B">
                        <w:pPr>
                          <w:jc w:val="center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&lt;Curve_1_5_Label/&gt;</w:t>
                        </w:r>
                      </w:p>
                    </w:tc>
                    <w:tc>
                      <w:tcPr>
                        <w:tcW w:w="3516" w:type="dxa"/>
                        <w:vAlign w:val="center"/>
                      </w:tcPr>
                      <w:p w14:paraId="00FF7F99" w14:textId="77777777" w:rsidR="00E80CD9" w:rsidRPr="00577134" w:rsidRDefault="00E80CD9" w:rsidP="000A7C6B">
                        <w:pPr>
                          <w:jc w:val="center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&lt;Curve_1_6_Label/&gt;</w:t>
                        </w:r>
                      </w:p>
                    </w:tc>
                  </w:tr>
                </w:tbl>
                <w:p w14:paraId="6DAB6972" w14:textId="77777777" w:rsidR="00E80CD9" w:rsidRPr="000841BF" w:rsidRDefault="00E80CD9" w:rsidP="000A7C6B">
                  <w:pPr>
                    <w:rPr>
                      <w:rStyle w:val="Strong"/>
                      <w:sz w:val="20"/>
                      <w:szCs w:val="20"/>
                    </w:rPr>
                  </w:pPr>
                </w:p>
              </w:tc>
            </w:tr>
          </w:tbl>
          <w:p w14:paraId="601F84DE" w14:textId="5EEB68E4" w:rsidR="00E80CD9" w:rsidRDefault="00E80CD9" w:rsidP="000A7C6B"/>
        </w:tc>
      </w:tr>
      <w:bookmarkEnd w:id="8"/>
      <w:bookmarkEnd w:id="9"/>
      <w:bookmarkEnd w:id="10"/>
    </w:tbl>
    <w:p w14:paraId="0EEE3B69" w14:textId="77777777" w:rsidR="005273D5" w:rsidRDefault="005273D5" w:rsidP="006518B5"/>
    <w:tbl>
      <w:tblPr>
        <w:tblStyle w:val="TableGrid"/>
        <w:tblW w:w="110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52"/>
      </w:tblGrid>
      <w:tr w:rsidR="005273D5" w14:paraId="3732F18D" w14:textId="77777777" w:rsidTr="00452CBC">
        <w:tc>
          <w:tcPr>
            <w:tcW w:w="11016" w:type="dxa"/>
          </w:tcPr>
          <w:p w14:paraId="6469DE9E" w14:textId="63EAA5B3" w:rsidR="005273D5" w:rsidRPr="00AF1A58" w:rsidRDefault="00E66B59" w:rsidP="000A7C6B">
            <w:pPr>
              <w:pStyle w:val="Heading1"/>
              <w:rPr>
                <w:b w:val="0"/>
                <w:bCs w:val="0"/>
              </w:rPr>
            </w:pPr>
            <w:bookmarkStart w:id="12" w:name="_Toc210731611"/>
            <w:r>
              <w:rPr>
                <w:rStyle w:val="Strong"/>
              </w:rPr>
              <w:lastRenderedPageBreak/>
              <w:t>Loads and Fixtures</w:t>
            </w:r>
            <w:bookmarkEnd w:id="12"/>
          </w:p>
          <w:tbl>
            <w:tblPr>
              <w:tblStyle w:val="LightList-Accent3"/>
              <w:tblW w:w="10909" w:type="dxa"/>
              <w:tblBorders>
                <w:top w:val="single" w:sz="18" w:space="0" w:color="4D7830"/>
                <w:left w:val="single" w:sz="8" w:space="0" w:color="000000" w:themeColor="text1"/>
                <w:bottom w:val="single" w:sz="18" w:space="0" w:color="4D7830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817"/>
              <w:gridCol w:w="3021"/>
              <w:gridCol w:w="6071"/>
            </w:tblGrid>
            <w:tr w:rsidR="00E66B59" w14:paraId="41EDD247" w14:textId="77777777" w:rsidTr="00E0694D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0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17" w:type="dxa"/>
                  <w:tcBorders>
                    <w:left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</w:tcPr>
                <w:p w14:paraId="4C8E4B6F" w14:textId="3FC54D24" w:rsidR="00E66B59" w:rsidRPr="004E282D" w:rsidRDefault="00E66B59" w:rsidP="005A5DC6">
                  <w:pPr>
                    <w:jc w:val="center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Fixture name</w:t>
                  </w:r>
                </w:p>
              </w:tc>
              <w:tc>
                <w:tcPr>
                  <w:tcW w:w="3021" w:type="dxa"/>
                  <w:tcBorders>
                    <w:left w:val="single" w:sz="18" w:space="0" w:color="76923C" w:themeColor="accent3" w:themeShade="BF"/>
                    <w:bottom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</w:tcPr>
                <w:p w14:paraId="09F0BAB8" w14:textId="52152315" w:rsidR="00E66B59" w:rsidRPr="004E282D" w:rsidRDefault="00E66B59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Fixture Image</w:t>
                  </w:r>
                </w:p>
              </w:tc>
              <w:tc>
                <w:tcPr>
                  <w:tcW w:w="6071" w:type="dxa"/>
                  <w:tcBorders>
                    <w:left w:val="single" w:sz="18" w:space="0" w:color="76923C" w:themeColor="accent3" w:themeShade="BF"/>
                    <w:bottom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</w:tcPr>
                <w:p w14:paraId="3EB50782" w14:textId="78E4BA86" w:rsidR="00E66B59" w:rsidRPr="004E282D" w:rsidRDefault="00E66B59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Fixture Details</w:t>
                  </w:r>
                </w:p>
              </w:tc>
            </w:tr>
            <w:tr w:rsidR="00E66B59" w14:paraId="6D000A4B" w14:textId="77777777" w:rsidTr="00E8378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17" w:type="dxa"/>
                  <w:tcBorders>
                    <w:top w:val="single" w:sz="18" w:space="0" w:color="76923C" w:themeColor="accent3" w:themeShade="BF"/>
                    <w:left w:val="single" w:sz="18" w:space="0" w:color="76923C" w:themeColor="accent3" w:themeShade="BF"/>
                  </w:tcBorders>
                  <w:vAlign w:val="center"/>
                </w:tcPr>
                <w:p w14:paraId="5BA8D5A4" w14:textId="6C249417" w:rsidR="00E66B59" w:rsidRPr="00AD5FBA" w:rsidRDefault="00E66B59" w:rsidP="005A5DC6">
                  <w:pPr>
                    <w:jc w:val="center"/>
                    <w:rPr>
                      <w:rStyle w:val="Strong"/>
                    </w:rPr>
                  </w:pPr>
                  <w:r>
                    <w:rPr>
                      <w:rStyle w:val="Strong"/>
                    </w:rPr>
                    <w:t>Fixed-1</w:t>
                  </w:r>
                </w:p>
              </w:tc>
              <w:tc>
                <w:tcPr>
                  <w:tcW w:w="3021" w:type="dxa"/>
                  <w:tcBorders>
                    <w:top w:val="single" w:sz="18" w:space="0" w:color="76923C" w:themeColor="accent3" w:themeShade="BF"/>
                  </w:tcBorders>
                </w:tcPr>
                <w:p w14:paraId="7718EB56" w14:textId="20DA61B4" w:rsidR="00E66B59" w:rsidRPr="006208CB" w:rsidRDefault="00E66B59" w:rsidP="000A7C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noProof/>
                      <w:sz w:val="20"/>
                      <w:szCs w:val="20"/>
                    </w:rPr>
                    <w:drawing>
                      <wp:inline distT="0" distB="0" distL="0" distR="0" wp14:anchorId="74E309C8" wp14:editId="70365A7A">
                        <wp:extent cx="1772285" cy="1064895"/>
                        <wp:effectExtent l="0" t="0" r="0" b="1905"/>
                        <wp:docPr id="805623746" name="Picture 6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05623746" name=""/>
                                <pic:cNvPicPr/>
                              </pic:nvPicPr>
                              <pic:blipFill>
                                <a:blip r:embed="rId1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72285" cy="10648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071" w:type="dxa"/>
                  <w:tcBorders>
                    <w:top w:val="single" w:sz="18" w:space="0" w:color="76923C" w:themeColor="accent3" w:themeShade="BF"/>
                    <w:right w:val="single" w:sz="18" w:space="0" w:color="76923C" w:themeColor="accent3" w:themeShade="BF"/>
                  </w:tcBorders>
                </w:tcPr>
                <w:tbl>
                  <w:tblPr>
                    <w:tblStyle w:val="MediumGrid1-Accent6"/>
                    <w:tblW w:w="2576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1635"/>
                    <w:gridCol w:w="1374"/>
                  </w:tblGrid>
                  <w:tr w:rsidR="00E66B59" w14:paraId="5F789059" w14:textId="77777777" w:rsidTr="00E66B59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011F5775" w14:textId="096AD482" w:rsidR="00E66B59" w:rsidRPr="00BE6656" w:rsidRDefault="00E66B59" w:rsidP="003F2268">
                        <w:pPr>
                          <w:jc w:val="right"/>
                          <w:rPr>
                            <w:rStyle w:val="Strong"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2A6AD4F5" w14:textId="62674043" w:rsidR="00E66B59" w:rsidRPr="00154A1A" w:rsidRDefault="00E66B59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4 face(s)</w:t>
                        </w:r>
                      </w:p>
                    </w:tc>
                  </w:tr>
                  <w:tr w:rsidR="00E66B59" w14:paraId="1AC763B7" w14:textId="77777777" w:rsidTr="00E66B59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711E8DD0" w14:textId="6E4917C7" w:rsidR="00E66B59" w:rsidRDefault="00E66B59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3C336571" w14:textId="05222542" w:rsidR="00E66B59" w:rsidRDefault="00E66B59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Fixed Geometry</w:t>
                        </w:r>
                      </w:p>
                    </w:tc>
                  </w:tr>
                </w:tbl>
                <w:p w14:paraId="11546053" w14:textId="77777777" w:rsidR="00E66B59" w:rsidRPr="004C6DEB" w:rsidRDefault="00E66B59" w:rsidP="00840CC7">
                  <w:pPr>
                    <w:pStyle w:val="TOC3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</w:tc>
            </w:tr>
            <w:tr w:rsidR="003F154A" w14:paraId="1FAC9006" w14:textId="77777777" w:rsidTr="00452CBC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909" w:type="dxa"/>
                  <w:gridSpan w:val="3"/>
                  <w:tcBorders>
                    <w:left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D6E3BC" w:themeFill="accent3" w:themeFillTint="66"/>
                  <w:vAlign w:val="center"/>
                </w:tcPr>
                <w:p w14:paraId="3597DDA7" w14:textId="23C3687D" w:rsidR="003F154A" w:rsidRPr="003F154A" w:rsidRDefault="00E66B59" w:rsidP="003F154A">
                  <w:pPr>
                    <w:rPr>
                      <w:rStyle w:val="Strong"/>
                      <w:bCs/>
                    </w:rPr>
                  </w:pPr>
                  <w:r>
                    <w:rPr>
                      <w:rStyle w:val="Strong"/>
                      <w:b/>
                    </w:rPr>
                    <w:t>Resultant Forces</w:t>
                  </w:r>
                </w:p>
                <w:tbl>
                  <w:tblPr>
                    <w:tblStyle w:val="TableGrid"/>
                    <w:tblW w:w="10669" w:type="dxa"/>
                    <w:tblLayout w:type="fixed"/>
                    <w:tblLook w:val="06A0" w:firstRow="1" w:lastRow="0" w:firstColumn="1" w:lastColumn="0" w:noHBand="1" w:noVBand="1"/>
                  </w:tblPr>
                  <w:tblGrid>
                    <w:gridCol w:w="2659"/>
                    <w:gridCol w:w="1980"/>
                    <w:gridCol w:w="1980"/>
                    <w:gridCol w:w="1980"/>
                    <w:gridCol w:w="2070"/>
                  </w:tblGrid>
                  <w:tr w:rsidR="003F154A" w14:paraId="466889AD" w14:textId="77777777" w:rsidTr="00452CBC">
                    <w:trPr>
                      <w:trHeight w:val="250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1E1F13A1" w14:textId="131951FF" w:rsidR="003F154A" w:rsidRDefault="00E66B59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Components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2940D7AA" w14:textId="2D975B91" w:rsidR="003F154A" w:rsidRDefault="00E66B59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X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379E55DF" w14:textId="04387876" w:rsidR="003F154A" w:rsidRDefault="00E66B59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Y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50511FEE" w14:textId="010B0EBB" w:rsidR="003F154A" w:rsidRDefault="00E66B59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Z</w:t>
                        </w:r>
                      </w:p>
                    </w:tc>
                    <w:tc>
                      <w:tcPr>
                        <w:tcW w:w="2070" w:type="dxa"/>
                        <w:shd w:val="clear" w:color="auto" w:fill="D9D9D9" w:themeFill="background1" w:themeFillShade="D9"/>
                        <w:vAlign w:val="center"/>
                      </w:tcPr>
                      <w:p w14:paraId="5342D815" w14:textId="70D7C706" w:rsidR="003F154A" w:rsidRDefault="00E66B59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Resultant</w:t>
                        </w:r>
                      </w:p>
                    </w:tc>
                  </w:tr>
                  <w:tr w:rsidR="003F154A" w14:paraId="7322987F" w14:textId="77777777" w:rsidTr="00452CBC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337688D7" w14:textId="5C70832D" w:rsidR="003F154A" w:rsidRDefault="00E66B59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Reaction force(N)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656C7586" w14:textId="12B92D89" w:rsidR="003F154A" w:rsidRPr="00EF37BF" w:rsidRDefault="00E66B59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5.32032e-05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0CE57238" w14:textId="037BEC0F" w:rsidR="003F154A" w:rsidRPr="00EF37BF" w:rsidRDefault="00E66B59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542.998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595B8E55" w14:textId="18F3DA80" w:rsidR="003F154A" w:rsidRDefault="00E66B59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0.00117283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2870315E" w14:textId="34682FDC" w:rsidR="003F154A" w:rsidRPr="00EF37BF" w:rsidRDefault="00E66B59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542.998</w:t>
                        </w:r>
                      </w:p>
                    </w:tc>
                  </w:tr>
                  <w:tr w:rsidR="00935682" w14:paraId="515D591A" w14:textId="77777777" w:rsidTr="00452CBC">
                    <w:trPr>
                      <w:cantSplit/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11412691" w14:textId="63654EBB" w:rsidR="00935682" w:rsidRDefault="00E66B59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Reaction Moment(N.m)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0B7147D8" w14:textId="65148CE6" w:rsidR="00935682" w:rsidRDefault="00E66B59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13DDE1AB" w14:textId="441BA4F6" w:rsidR="00935682" w:rsidRDefault="00E66B59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42271970" w14:textId="5E122342" w:rsidR="00935682" w:rsidRDefault="00E66B59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7107BFFE" w14:textId="1C00D8ED" w:rsidR="00935682" w:rsidRDefault="00E66B59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</w:tr>
                </w:tbl>
                <w:p w14:paraId="05300E98" w14:textId="77777777" w:rsidR="003F154A" w:rsidRDefault="003F154A" w:rsidP="003F154A">
                  <w:pPr>
                    <w:jc w:val="center"/>
                    <w:rPr>
                      <w:rStyle w:val="Strong"/>
                      <w:b/>
                      <w:sz w:val="18"/>
                      <w:szCs w:val="18"/>
                    </w:rPr>
                  </w:pPr>
                  <w:r>
                    <w:rPr>
                      <w:rStyle w:val="Strong"/>
                      <w:b/>
                      <w:sz w:val="18"/>
                      <w:szCs w:val="18"/>
                    </w:rPr>
                    <w:t xml:space="preserve"> </w:t>
                  </w:r>
                </w:p>
              </w:tc>
            </w:tr>
          </w:tbl>
          <w:p w14:paraId="3A1DEF80" w14:textId="77777777" w:rsidR="005273D5" w:rsidRDefault="005273D5" w:rsidP="00840CC7">
            <w:pPr>
              <w:pStyle w:val="TOC3"/>
            </w:pPr>
          </w:p>
          <w:tbl>
            <w:tblPr>
              <w:tblStyle w:val="LightList-Accent2"/>
              <w:tblW w:w="10816" w:type="dxa"/>
              <w:tblBorders>
                <w:top w:val="single" w:sz="18" w:space="0" w:color="C0504D" w:themeColor="accent2"/>
                <w:left w:val="single" w:sz="8" w:space="0" w:color="000000" w:themeColor="text1"/>
                <w:bottom w:val="single" w:sz="18" w:space="0" w:color="C0504D" w:themeColor="accent2"/>
                <w:right w:val="single" w:sz="8" w:space="0" w:color="000000" w:themeColor="text1"/>
                <w:insideH w:val="single" w:sz="8" w:space="0" w:color="000000" w:themeColor="text1"/>
                <w:insideV w:val="single" w:sz="2" w:space="0" w:color="auto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654"/>
              <w:gridCol w:w="3234"/>
              <w:gridCol w:w="5928"/>
            </w:tblGrid>
            <w:tr w:rsidR="00E66B59" w14:paraId="29FD083D" w14:textId="77777777" w:rsidTr="0013125A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0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4" w:type="dxa"/>
                  <w:tcBorders>
                    <w:left w:val="single" w:sz="18" w:space="0" w:color="C0504D" w:themeColor="accent2"/>
                    <w:right w:val="single" w:sz="18" w:space="0" w:color="C0504D" w:themeColor="accent2"/>
                  </w:tcBorders>
                  <w:shd w:val="clear" w:color="auto" w:fill="F2E0D2"/>
                  <w:vAlign w:val="center"/>
                </w:tcPr>
                <w:p w14:paraId="2979D99E" w14:textId="2695C875" w:rsidR="00E66B59" w:rsidRPr="004E282D" w:rsidRDefault="00E66B59" w:rsidP="005A5DC6">
                  <w:pPr>
                    <w:jc w:val="center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Load name</w:t>
                  </w:r>
                </w:p>
              </w:tc>
              <w:tc>
                <w:tcPr>
                  <w:tcW w:w="3234" w:type="dxa"/>
                  <w:tcBorders>
                    <w:left w:val="single" w:sz="18" w:space="0" w:color="C0504D" w:themeColor="accent2"/>
                    <w:bottom w:val="single" w:sz="18" w:space="0" w:color="C0504D" w:themeColor="accent2"/>
                    <w:right w:val="single" w:sz="18" w:space="0" w:color="C0504D" w:themeColor="accent2"/>
                  </w:tcBorders>
                  <w:shd w:val="clear" w:color="auto" w:fill="F2E0D2"/>
                  <w:vAlign w:val="center"/>
                </w:tcPr>
                <w:p w14:paraId="429E4D41" w14:textId="0D4E2209" w:rsidR="00E66B59" w:rsidRPr="004E282D" w:rsidRDefault="00E66B59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Load Image</w:t>
                  </w:r>
                </w:p>
              </w:tc>
              <w:tc>
                <w:tcPr>
                  <w:tcW w:w="5928" w:type="dxa"/>
                  <w:tcBorders>
                    <w:left w:val="single" w:sz="18" w:space="0" w:color="C0504D" w:themeColor="accent2"/>
                    <w:bottom w:val="single" w:sz="18" w:space="0" w:color="C0504D" w:themeColor="accent2"/>
                    <w:right w:val="single" w:sz="18" w:space="0" w:color="C0504D" w:themeColor="accent2"/>
                  </w:tcBorders>
                  <w:shd w:val="clear" w:color="auto" w:fill="F2E0D2"/>
                  <w:vAlign w:val="center"/>
                </w:tcPr>
                <w:p w14:paraId="69C447A2" w14:textId="05D48FAC" w:rsidR="00E66B59" w:rsidRPr="004E282D" w:rsidRDefault="00E66B59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Load Details</w:t>
                  </w:r>
                </w:p>
              </w:tc>
            </w:tr>
            <w:tr w:rsidR="00E66B59" w14:paraId="622ACB23" w14:textId="77777777" w:rsidTr="004D502C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4" w:type="dxa"/>
                  <w:tcBorders>
                    <w:top w:val="single" w:sz="18" w:space="0" w:color="C0504D" w:themeColor="accent2"/>
                    <w:left w:val="single" w:sz="18" w:space="0" w:color="C0504D" w:themeColor="accent2"/>
                  </w:tcBorders>
                  <w:vAlign w:val="center"/>
                </w:tcPr>
                <w:p w14:paraId="6B31E5B2" w14:textId="61C6BD75" w:rsidR="00E66B59" w:rsidRPr="00F42DD1" w:rsidRDefault="00E66B59" w:rsidP="005A5DC6">
                  <w:pPr>
                    <w:jc w:val="center"/>
                    <w:rPr>
                      <w:rStyle w:val="Strong"/>
                    </w:rPr>
                  </w:pPr>
                  <w:r>
                    <w:rPr>
                      <w:rStyle w:val="Strong"/>
                    </w:rPr>
                    <w:t>Remote Load (Distributed connection)-1</w:t>
                  </w:r>
                </w:p>
              </w:tc>
              <w:tc>
                <w:tcPr>
                  <w:tcW w:w="3234" w:type="dxa"/>
                  <w:tcBorders>
                    <w:top w:val="single" w:sz="18" w:space="0" w:color="C0504D" w:themeColor="accent2"/>
                  </w:tcBorders>
                </w:tcPr>
                <w:p w14:paraId="7445E030" w14:textId="78549346" w:rsidR="00E66B59" w:rsidRPr="006208CB" w:rsidRDefault="00E66B59" w:rsidP="000A7C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bCs/>
                      <w:noProof/>
                      <w:sz w:val="20"/>
                      <w:szCs w:val="20"/>
                    </w:rPr>
                    <w:drawing>
                      <wp:inline distT="0" distB="0" distL="0" distR="0" wp14:anchorId="5FA2EDEC" wp14:editId="1C1F1A08">
                        <wp:extent cx="1907540" cy="1146175"/>
                        <wp:effectExtent l="0" t="0" r="0" b="0"/>
                        <wp:docPr id="849844633" name="Picture 7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49844633" name=""/>
                                <pic:cNvPicPr/>
                              </pic:nvPicPr>
                              <pic:blipFill>
                                <a:blip r:embed="rId1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7540" cy="11461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928" w:type="dxa"/>
                  <w:tcBorders>
                    <w:top w:val="single" w:sz="18" w:space="0" w:color="C0504D" w:themeColor="accent2"/>
                    <w:right w:val="single" w:sz="18" w:space="0" w:color="C0504D" w:themeColor="accent2"/>
                  </w:tcBorders>
                </w:tcPr>
                <w:tbl>
                  <w:tblPr>
                    <w:tblStyle w:val="MediumGrid1-Accent6"/>
                    <w:tblW w:w="2597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1608"/>
                    <w:gridCol w:w="1352"/>
                  </w:tblGrid>
                  <w:tr w:rsidR="00E66B59" w14:paraId="6C1E5F8A" w14:textId="77777777" w:rsidTr="00E66B59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6A4D3C51" w14:textId="2755D6C0" w:rsidR="00E66B59" w:rsidRPr="00BE6656" w:rsidRDefault="00E66B59" w:rsidP="003F2268">
                        <w:pPr>
                          <w:jc w:val="right"/>
                          <w:rPr>
                            <w:rStyle w:val="Strong"/>
                            <w:bCs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300FE058" w14:textId="231C5221" w:rsidR="00E66B59" w:rsidRPr="00B77EA3" w:rsidRDefault="00E66B59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1 face(s)</w:t>
                        </w:r>
                      </w:p>
                    </w:tc>
                  </w:tr>
                  <w:tr w:rsidR="00E66B59" w14:paraId="61DD8143" w14:textId="77777777" w:rsidTr="00E66B59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6DB21886" w14:textId="09B4C41B" w:rsidR="00E66B59" w:rsidRDefault="00E66B59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Connection 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6463C084" w14:textId="76D3EE56" w:rsidR="00E66B59" w:rsidRDefault="00E66B59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Distributed</w:t>
                        </w:r>
                      </w:p>
                    </w:tc>
                  </w:tr>
                  <w:tr w:rsidR="00E66B59" w14:paraId="407E8BC3" w14:textId="77777777" w:rsidTr="00E66B59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55E056A4" w14:textId="51C4902E" w:rsidR="00E66B59" w:rsidRDefault="00E66B59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Weighting Factor: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1A68C5F2" w14:textId="7CDC1477" w:rsidR="00E66B59" w:rsidRDefault="00E66B59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Default (Constant)</w:t>
                        </w:r>
                      </w:p>
                    </w:tc>
                  </w:tr>
                  <w:tr w:rsidR="00E66B59" w14:paraId="1B75EF5B" w14:textId="77777777" w:rsidTr="00E66B59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509E4C3E" w14:textId="166C2797" w:rsidR="00E66B59" w:rsidRDefault="00E66B59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Coordinate System: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63DFCADA" w14:textId="4E3781CE" w:rsidR="00E66B59" w:rsidRDefault="00E66B59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Coordinate System1</w:t>
                        </w:r>
                      </w:p>
                    </w:tc>
                  </w:tr>
                  <w:tr w:rsidR="00E66B59" w14:paraId="7E33E29B" w14:textId="77777777" w:rsidTr="00E66B59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14A276F4" w14:textId="27894CA5" w:rsidR="00E66B59" w:rsidRDefault="00E66B59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Translational Components: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37BA3945" w14:textId="594E24FD" w:rsidR="00E66B59" w:rsidRDefault="00E66B59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---,-543 N,---</w:t>
                        </w:r>
                      </w:p>
                    </w:tc>
                  </w:tr>
                  <w:tr w:rsidR="00E66B59" w14:paraId="7E3F6EA1" w14:textId="77777777" w:rsidTr="00E66B59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10F34D50" w14:textId="62841C89" w:rsidR="00E66B59" w:rsidRDefault="00E66B59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Rotational Components: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60E9A3D8" w14:textId="01478BF7" w:rsidR="00E66B59" w:rsidRDefault="00E66B59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---,---,---</w:t>
                        </w:r>
                      </w:p>
                    </w:tc>
                  </w:tr>
                  <w:tr w:rsidR="00E66B59" w14:paraId="5B0DECC4" w14:textId="77777777" w:rsidTr="00E66B59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023A06B1" w14:textId="40411241" w:rsidR="00E66B59" w:rsidRDefault="00E66B59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Reference coordinates: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071F690E" w14:textId="1B662A39" w:rsidR="00E66B59" w:rsidRDefault="00E66B59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0 437 75   mm</w:t>
                        </w:r>
                      </w:p>
                    </w:tc>
                  </w:tr>
                </w:tbl>
                <w:p w14:paraId="31353B25" w14:textId="77777777" w:rsidR="00E66B59" w:rsidRDefault="00E66B59" w:rsidP="000A7C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</w:rPr>
                  </w:pPr>
                </w:p>
              </w:tc>
            </w:tr>
          </w:tbl>
          <w:p w14:paraId="251BD123" w14:textId="2DCB2A97" w:rsidR="005273D5" w:rsidRDefault="005273D5" w:rsidP="000A7C6B">
            <w:pPr>
              <w:rPr>
                <w:rStyle w:val="Strong"/>
              </w:rPr>
            </w:pPr>
          </w:p>
        </w:tc>
      </w:tr>
    </w:tbl>
    <w:p w14:paraId="38696CCA" w14:textId="77777777" w:rsidR="00132707" w:rsidRDefault="00132707" w:rsidP="00132707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6"/>
      </w:tblGrid>
      <w:tr w:rsidR="00132707" w14:paraId="57CB5E31" w14:textId="77777777" w:rsidTr="005B3D16">
        <w:tc>
          <w:tcPr>
            <w:tcW w:w="11016" w:type="dxa"/>
          </w:tcPr>
          <w:p w14:paraId="3F7F4E8F" w14:textId="2548CBBA" w:rsidR="00132707" w:rsidRDefault="00132707" w:rsidP="000A7C6B">
            <w:pPr>
              <w:pStyle w:val="Heading1"/>
            </w:pPr>
            <w:r>
              <w:lastRenderedPageBreak/>
              <w:br w:type="page"/>
            </w:r>
            <w:bookmarkStart w:id="13" w:name="_Toc210731612"/>
            <w:r w:rsidR="00E66B59">
              <w:t>Connector Definitions</w:t>
            </w:r>
            <w:bookmarkEnd w:id="13"/>
          </w:p>
          <w:p w14:paraId="11F5A13D" w14:textId="77777777" w:rsidR="00132707" w:rsidRPr="006960B7" w:rsidRDefault="00132707" w:rsidP="000A7C6B"/>
          <w:tbl>
            <w:tblPr>
              <w:tblStyle w:val="LightList-Accent2"/>
              <w:tblW w:w="0" w:type="auto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2" w:space="0" w:color="auto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3095"/>
              <w:gridCol w:w="4276"/>
              <w:gridCol w:w="3383"/>
            </w:tblGrid>
            <w:tr w:rsidR="005B3D16" w14:paraId="5B7D1996" w14:textId="77777777" w:rsidTr="00AB7ED5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0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095" w:type="dxa"/>
                  <w:tcBorders>
                    <w:left w:val="single" w:sz="18" w:space="0" w:color="4F81BD" w:themeColor="accent1"/>
                    <w:right w:val="single" w:sz="18" w:space="0" w:color="4F81BD" w:themeColor="accent1"/>
                  </w:tcBorders>
                  <w:shd w:val="clear" w:color="auto" w:fill="DBE5F1" w:themeFill="accent1" w:themeFillTint="33"/>
                  <w:vAlign w:val="center"/>
                </w:tcPr>
                <w:p w14:paraId="17375A1C" w14:textId="137746DB" w:rsidR="005B3D16" w:rsidRPr="004E282D" w:rsidRDefault="00E66B59" w:rsidP="00AB7ED5">
                  <w:pPr>
                    <w:jc w:val="center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Connector Name</w:t>
                  </w:r>
                </w:p>
              </w:tc>
              <w:tc>
                <w:tcPr>
                  <w:tcW w:w="4276" w:type="dxa"/>
                  <w:tcBorders>
                    <w:left w:val="single" w:sz="18" w:space="0" w:color="4F81BD" w:themeColor="accent1"/>
                    <w:bottom w:val="single" w:sz="18" w:space="0" w:color="4F81BD" w:themeColor="accent1"/>
                    <w:right w:val="single" w:sz="18" w:space="0" w:color="4F81BD" w:themeColor="accent1"/>
                  </w:tcBorders>
                  <w:shd w:val="clear" w:color="auto" w:fill="DBE5F1" w:themeFill="accent1" w:themeFillTint="33"/>
                  <w:vAlign w:val="center"/>
                </w:tcPr>
                <w:p w14:paraId="41889972" w14:textId="513014D5" w:rsidR="005B3D16" w:rsidRPr="004E282D" w:rsidRDefault="00E66B59" w:rsidP="00AB7ED5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Connector Details</w:t>
                  </w:r>
                </w:p>
              </w:tc>
              <w:tc>
                <w:tcPr>
                  <w:tcW w:w="3383" w:type="dxa"/>
                  <w:tcBorders>
                    <w:left w:val="single" w:sz="18" w:space="0" w:color="4F81BD" w:themeColor="accent1"/>
                    <w:right w:val="single" w:sz="18" w:space="0" w:color="4F81BD" w:themeColor="accent1"/>
                  </w:tcBorders>
                  <w:shd w:val="clear" w:color="auto" w:fill="DBE5F1" w:themeFill="accent1" w:themeFillTint="33"/>
                  <w:vAlign w:val="center"/>
                </w:tcPr>
                <w:p w14:paraId="307389E0" w14:textId="4CC670BA" w:rsidR="005B3D16" w:rsidRPr="004E282D" w:rsidRDefault="00E66B59" w:rsidP="00AB7ED5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Connector Image</w:t>
                  </w:r>
                </w:p>
              </w:tc>
            </w:tr>
            <w:tr w:rsidR="005B3D16" w14:paraId="47CF6D7E" w14:textId="77777777" w:rsidTr="00E66B5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095" w:type="dxa"/>
                  <w:tcBorders>
                    <w:top w:val="single" w:sz="18" w:space="0" w:color="4F81BD" w:themeColor="accent1"/>
                    <w:left w:val="single" w:sz="18" w:space="0" w:color="4F81BD" w:themeColor="accent1"/>
                    <w:bottom w:val="single" w:sz="18" w:space="0" w:color="4F81BD" w:themeColor="accent1"/>
                  </w:tcBorders>
                  <w:vAlign w:val="center"/>
                </w:tcPr>
                <w:p w14:paraId="694B66B5" w14:textId="5C0F9BFF" w:rsidR="005B3D16" w:rsidRPr="00F42DD1" w:rsidRDefault="00E66B59" w:rsidP="00AB7ED5">
                  <w:pPr>
                    <w:jc w:val="center"/>
                    <w:rPr>
                      <w:rStyle w:val="Strong"/>
                    </w:rPr>
                  </w:pPr>
                  <w:r>
                    <w:rPr>
                      <w:rStyle w:val="Strong"/>
                    </w:rPr>
                    <w:t>Rigid Connector-1</w:t>
                  </w:r>
                </w:p>
              </w:tc>
              <w:tc>
                <w:tcPr>
                  <w:tcW w:w="4276" w:type="dxa"/>
                  <w:tcBorders>
                    <w:top w:val="single" w:sz="18" w:space="0" w:color="4F81BD" w:themeColor="accent1"/>
                    <w:bottom w:val="single" w:sz="18" w:space="0" w:color="4F81BD" w:themeColor="accent1"/>
                  </w:tcBorders>
                </w:tcPr>
                <w:tbl>
                  <w:tblPr>
                    <w:tblStyle w:val="MediumGrid1-Accent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2199"/>
                    <w:gridCol w:w="1847"/>
                  </w:tblGrid>
                  <w:tr w:rsidR="00485382" w14:paraId="2890BB2A" w14:textId="77777777" w:rsidTr="00485382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0CB01815" w14:textId="0747F421" w:rsidR="00485382" w:rsidRPr="00BE6656" w:rsidRDefault="00E66B59" w:rsidP="00485382">
                        <w:pPr>
                          <w:jc w:val="right"/>
                          <w:rPr>
                            <w:rStyle w:val="Strong"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5A988770" w14:textId="6E6D4B1C" w:rsidR="00485382" w:rsidRPr="00154A1A" w:rsidRDefault="00E66B59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3 face(s)</w:t>
                        </w:r>
                      </w:p>
                    </w:tc>
                  </w:tr>
                  <w:tr w:rsidR="00E66B59" w14:paraId="276E8602" w14:textId="77777777" w:rsidTr="00485382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49588776" w14:textId="5617B877" w:rsidR="00E66B59" w:rsidRDefault="00E66B59" w:rsidP="00485382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64518BD6" w14:textId="670CA0D8" w:rsidR="00E66B59" w:rsidRDefault="00E66B59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Rigid</w:t>
                        </w:r>
                      </w:p>
                    </w:tc>
                  </w:tr>
                </w:tbl>
                <w:p w14:paraId="53690E2D" w14:textId="77777777" w:rsidR="00485382" w:rsidRPr="006208CB" w:rsidRDefault="00485382" w:rsidP="00485382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</w:p>
              </w:tc>
              <w:tc>
                <w:tcPr>
                  <w:tcW w:w="3383" w:type="dxa"/>
                  <w:tcBorders>
                    <w:top w:val="single" w:sz="18" w:space="0" w:color="4F81BD" w:themeColor="accent1"/>
                    <w:bottom w:val="single" w:sz="18" w:space="0" w:color="4F81BD" w:themeColor="accent1"/>
                    <w:right w:val="single" w:sz="18" w:space="0" w:color="4F81BD" w:themeColor="accent1"/>
                  </w:tcBorders>
                  <w:vAlign w:val="center"/>
                </w:tcPr>
                <w:tbl>
                  <w:tblPr>
                    <w:tblStyle w:val="TableGrid"/>
                    <w:tblW w:w="0" w:type="auto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3168"/>
                  </w:tblGrid>
                  <w:tr w:rsidR="005B3D16" w14:paraId="5B181C24" w14:textId="77777777" w:rsidTr="005B3D16">
                    <w:tc>
                      <w:tcPr>
                        <w:tcW w:w="3168" w:type="dxa"/>
                        <w:vAlign w:val="center"/>
                        <w:hideMark/>
                      </w:tcPr>
                      <w:p w14:paraId="0051BEFA" w14:textId="3D53B4B4" w:rsidR="005B3D16" w:rsidRPr="00F42DD1" w:rsidRDefault="00E66B59" w:rsidP="000A7C6B">
                        <w:pPr>
                          <w:jc w:val="center"/>
                          <w:rPr>
                            <w:rStyle w:val="Strong"/>
                            <w:b w:val="0"/>
                            <w:bCs w:val="0"/>
                            <w:sz w:val="18"/>
                            <w:szCs w:val="18"/>
                          </w:rPr>
                        </w:pPr>
                        <w:r>
                          <w:rPr>
                            <w:noProof/>
                            <w:sz w:val="18"/>
                            <w:szCs w:val="18"/>
                          </w:rPr>
                          <w:drawing>
                            <wp:inline distT="0" distB="0" distL="0" distR="0" wp14:anchorId="4F483954" wp14:editId="1382CDD5">
                              <wp:extent cx="1874520" cy="1126490"/>
                              <wp:effectExtent l="0" t="0" r="0" b="0"/>
                              <wp:docPr id="194392333" name="Picture 8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94392333" name=""/>
                                      <pic:cNvPicPr/>
                                    </pic:nvPicPr>
                                    <pic:blipFill>
                                      <a:blip r:embed="rId14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874520" cy="112649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 w:rsidR="005B3D16" w14:paraId="5C315E58" w14:textId="77777777" w:rsidTr="005B3D16">
                    <w:trPr>
                      <w:trHeight w:val="286"/>
                    </w:trPr>
                    <w:tc>
                      <w:tcPr>
                        <w:tcW w:w="3168" w:type="dxa"/>
                        <w:vAlign w:val="center"/>
                        <w:hideMark/>
                      </w:tcPr>
                      <w:p w14:paraId="46FC6812" w14:textId="3C0FBC15" w:rsidR="005B3D16" w:rsidRPr="004E282D" w:rsidRDefault="00E66B59" w:rsidP="000A7C6B">
                        <w:pPr>
                          <w:jc w:val="center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Rigid Connector-1</w:t>
                        </w:r>
                      </w:p>
                    </w:tc>
                  </w:tr>
                </w:tbl>
                <w:p w14:paraId="6CFD2DB5" w14:textId="77777777" w:rsidR="005B3D16" w:rsidRDefault="005B3D16" w:rsidP="000A7C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</w:rPr>
                  </w:pPr>
                </w:p>
              </w:tc>
            </w:tr>
            <w:tr w:rsidR="00E66B59" w14:paraId="27C860D1" w14:textId="77777777" w:rsidTr="00BF3111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095" w:type="dxa"/>
                  <w:tcBorders>
                    <w:top w:val="single" w:sz="18" w:space="0" w:color="4F81BD" w:themeColor="accent1"/>
                    <w:left w:val="single" w:sz="18" w:space="0" w:color="4F81BD" w:themeColor="accent1"/>
                  </w:tcBorders>
                  <w:vAlign w:val="center"/>
                </w:tcPr>
                <w:p w14:paraId="7B95D646" w14:textId="58653DFB" w:rsidR="00E66B59" w:rsidRPr="00F42DD1" w:rsidRDefault="00E66B59" w:rsidP="00BF3111">
                  <w:pPr>
                    <w:jc w:val="center"/>
                    <w:rPr>
                      <w:rStyle w:val="Strong"/>
                    </w:rPr>
                  </w:pPr>
                  <w:r>
                    <w:rPr>
                      <w:rStyle w:val="Strong"/>
                    </w:rPr>
                    <w:t>Rigid Connector-2</w:t>
                  </w:r>
                </w:p>
              </w:tc>
              <w:tc>
                <w:tcPr>
                  <w:tcW w:w="4276" w:type="dxa"/>
                  <w:tcBorders>
                    <w:top w:val="single" w:sz="18" w:space="0" w:color="4F81BD" w:themeColor="accent1"/>
                  </w:tcBorders>
                </w:tcPr>
                <w:tbl>
                  <w:tblPr>
                    <w:tblStyle w:val="MediumGrid1-Accent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2199"/>
                    <w:gridCol w:w="1847"/>
                  </w:tblGrid>
                  <w:tr w:rsidR="00E66B59" w14:paraId="3BA06932" w14:textId="77777777" w:rsidTr="00BF3111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3E4A466C" w14:textId="26A0892B" w:rsidR="00E66B59" w:rsidRPr="00BE6656" w:rsidRDefault="00E66B59" w:rsidP="00BF3111">
                        <w:pPr>
                          <w:jc w:val="right"/>
                          <w:rPr>
                            <w:rStyle w:val="Strong"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427C74FA" w14:textId="77BAF21C" w:rsidR="00E66B59" w:rsidRPr="00154A1A" w:rsidRDefault="00E66B59" w:rsidP="00BF3111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3 face(s)</w:t>
                        </w:r>
                      </w:p>
                    </w:tc>
                  </w:tr>
                  <w:tr w:rsidR="00E66B59" w14:paraId="35595158" w14:textId="77777777" w:rsidTr="00BF3111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333ABBA8" w14:textId="3E925CBC" w:rsidR="00E66B59" w:rsidRDefault="00E66B59" w:rsidP="00BF3111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6F3DEA7B" w14:textId="0FFC61E1" w:rsidR="00E66B59" w:rsidRDefault="00E66B59" w:rsidP="00BF3111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Rigid</w:t>
                        </w:r>
                      </w:p>
                    </w:tc>
                  </w:tr>
                </w:tbl>
                <w:p w14:paraId="13F07CDB" w14:textId="77777777" w:rsidR="00E66B59" w:rsidRPr="006208CB" w:rsidRDefault="00E66B59" w:rsidP="00BF3111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</w:p>
              </w:tc>
              <w:tc>
                <w:tcPr>
                  <w:tcW w:w="3383" w:type="dxa"/>
                  <w:tcBorders>
                    <w:top w:val="single" w:sz="18" w:space="0" w:color="4F81BD" w:themeColor="accent1"/>
                    <w:right w:val="single" w:sz="18" w:space="0" w:color="4F81BD" w:themeColor="accent1"/>
                  </w:tcBorders>
                  <w:vAlign w:val="center"/>
                </w:tcPr>
                <w:tbl>
                  <w:tblPr>
                    <w:tblStyle w:val="TableGrid"/>
                    <w:tblW w:w="0" w:type="auto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3168"/>
                  </w:tblGrid>
                  <w:tr w:rsidR="00E66B59" w14:paraId="76229BE0" w14:textId="77777777" w:rsidTr="00BF3111">
                    <w:tc>
                      <w:tcPr>
                        <w:tcW w:w="3168" w:type="dxa"/>
                        <w:vAlign w:val="center"/>
                        <w:hideMark/>
                      </w:tcPr>
                      <w:p w14:paraId="0BF2A14C" w14:textId="4A6FD248" w:rsidR="00E66B59" w:rsidRPr="00F42DD1" w:rsidRDefault="00E66B59" w:rsidP="00BF3111">
                        <w:pPr>
                          <w:jc w:val="center"/>
                          <w:rPr>
                            <w:rStyle w:val="Strong"/>
                            <w:b w:val="0"/>
                            <w:bCs w:val="0"/>
                            <w:sz w:val="18"/>
                            <w:szCs w:val="18"/>
                          </w:rPr>
                        </w:pPr>
                        <w:r>
                          <w:rPr>
                            <w:noProof/>
                            <w:sz w:val="18"/>
                            <w:szCs w:val="18"/>
                          </w:rPr>
                          <w:drawing>
                            <wp:inline distT="0" distB="0" distL="0" distR="0" wp14:anchorId="3EE30333" wp14:editId="097CCAF5">
                              <wp:extent cx="1874520" cy="1126490"/>
                              <wp:effectExtent l="0" t="0" r="0" b="0"/>
                              <wp:docPr id="646000372" name="Picture 9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646000372" name=""/>
                                      <pic:cNvPicPr/>
                                    </pic:nvPicPr>
                                    <pic:blipFill>
                                      <a:blip r:embed="rId15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874520" cy="112649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 w:rsidR="00E66B59" w14:paraId="555414ED" w14:textId="77777777" w:rsidTr="00BF3111">
                    <w:trPr>
                      <w:trHeight w:val="286"/>
                    </w:trPr>
                    <w:tc>
                      <w:tcPr>
                        <w:tcW w:w="3168" w:type="dxa"/>
                        <w:vAlign w:val="center"/>
                        <w:hideMark/>
                      </w:tcPr>
                      <w:p w14:paraId="28C2D437" w14:textId="4797849A" w:rsidR="00E66B59" w:rsidRPr="004E282D" w:rsidRDefault="00E66B59" w:rsidP="00BF3111">
                        <w:pPr>
                          <w:jc w:val="center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Rigid Connector-2</w:t>
                        </w:r>
                      </w:p>
                    </w:tc>
                  </w:tr>
                </w:tbl>
                <w:p w14:paraId="15B3A4DD" w14:textId="77777777" w:rsidR="00E66B59" w:rsidRDefault="00E66B59" w:rsidP="00BF3111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</w:rPr>
                  </w:pPr>
                </w:p>
              </w:tc>
            </w:tr>
            <w:tr w:rsidR="00E66B59" w14:paraId="1B195AAC" w14:textId="77777777" w:rsidTr="00BF311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095" w:type="dxa"/>
                  <w:tcBorders>
                    <w:top w:val="single" w:sz="18" w:space="0" w:color="4F81BD" w:themeColor="accent1"/>
                    <w:left w:val="single" w:sz="18" w:space="0" w:color="4F81BD" w:themeColor="accent1"/>
                  </w:tcBorders>
                  <w:vAlign w:val="center"/>
                </w:tcPr>
                <w:p w14:paraId="4D37040C" w14:textId="5AD38D90" w:rsidR="00E66B59" w:rsidRPr="00F42DD1" w:rsidRDefault="00E66B59" w:rsidP="00BF3111">
                  <w:pPr>
                    <w:jc w:val="center"/>
                    <w:rPr>
                      <w:rStyle w:val="Strong"/>
                    </w:rPr>
                  </w:pPr>
                  <w:r>
                    <w:rPr>
                      <w:rStyle w:val="Strong"/>
                    </w:rPr>
                    <w:t>Rigid Connector-3</w:t>
                  </w:r>
                </w:p>
              </w:tc>
              <w:tc>
                <w:tcPr>
                  <w:tcW w:w="4276" w:type="dxa"/>
                  <w:tcBorders>
                    <w:top w:val="single" w:sz="18" w:space="0" w:color="4F81BD" w:themeColor="accent1"/>
                  </w:tcBorders>
                </w:tcPr>
                <w:tbl>
                  <w:tblPr>
                    <w:tblStyle w:val="MediumGrid1-Accent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2199"/>
                    <w:gridCol w:w="1847"/>
                  </w:tblGrid>
                  <w:tr w:rsidR="00E66B59" w14:paraId="6849518B" w14:textId="77777777" w:rsidTr="00BF3111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52A31D32" w14:textId="446BFCBB" w:rsidR="00E66B59" w:rsidRPr="00BE6656" w:rsidRDefault="00E66B59" w:rsidP="00BF3111">
                        <w:pPr>
                          <w:jc w:val="right"/>
                          <w:rPr>
                            <w:rStyle w:val="Strong"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56A3E306" w14:textId="7DCB5A2A" w:rsidR="00E66B59" w:rsidRPr="00154A1A" w:rsidRDefault="00E66B59" w:rsidP="00BF3111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6 face(s)</w:t>
                        </w:r>
                      </w:p>
                    </w:tc>
                  </w:tr>
                  <w:tr w:rsidR="00E66B59" w14:paraId="2AEFD9A5" w14:textId="77777777" w:rsidTr="00BF3111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3492B02A" w14:textId="4E7D573F" w:rsidR="00E66B59" w:rsidRDefault="00E66B59" w:rsidP="00BF3111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7A7D1086" w14:textId="3988F097" w:rsidR="00E66B59" w:rsidRDefault="00E66B59" w:rsidP="00BF3111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Rigid</w:t>
                        </w:r>
                      </w:p>
                    </w:tc>
                  </w:tr>
                </w:tbl>
                <w:p w14:paraId="5FCA1EB5" w14:textId="77777777" w:rsidR="00E66B59" w:rsidRPr="006208CB" w:rsidRDefault="00E66B59" w:rsidP="00BF3111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</w:p>
              </w:tc>
              <w:tc>
                <w:tcPr>
                  <w:tcW w:w="3383" w:type="dxa"/>
                  <w:tcBorders>
                    <w:top w:val="single" w:sz="18" w:space="0" w:color="4F81BD" w:themeColor="accent1"/>
                    <w:right w:val="single" w:sz="18" w:space="0" w:color="4F81BD" w:themeColor="accent1"/>
                  </w:tcBorders>
                  <w:vAlign w:val="center"/>
                </w:tcPr>
                <w:tbl>
                  <w:tblPr>
                    <w:tblStyle w:val="TableGrid"/>
                    <w:tblW w:w="0" w:type="auto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3168"/>
                  </w:tblGrid>
                  <w:tr w:rsidR="00E66B59" w14:paraId="373D1E7A" w14:textId="77777777" w:rsidTr="00BF3111">
                    <w:tc>
                      <w:tcPr>
                        <w:tcW w:w="3168" w:type="dxa"/>
                        <w:vAlign w:val="center"/>
                        <w:hideMark/>
                      </w:tcPr>
                      <w:p w14:paraId="6808DE18" w14:textId="57DA75A2" w:rsidR="00E66B59" w:rsidRPr="00F42DD1" w:rsidRDefault="00E66B59" w:rsidP="00BF3111">
                        <w:pPr>
                          <w:jc w:val="center"/>
                          <w:rPr>
                            <w:rStyle w:val="Strong"/>
                            <w:b w:val="0"/>
                            <w:bCs w:val="0"/>
                            <w:sz w:val="18"/>
                            <w:szCs w:val="18"/>
                          </w:rPr>
                        </w:pPr>
                        <w:r>
                          <w:rPr>
                            <w:noProof/>
                            <w:sz w:val="18"/>
                            <w:szCs w:val="18"/>
                          </w:rPr>
                          <w:drawing>
                            <wp:inline distT="0" distB="0" distL="0" distR="0" wp14:anchorId="72DFAE0D" wp14:editId="17935050">
                              <wp:extent cx="1874520" cy="1126490"/>
                              <wp:effectExtent l="0" t="0" r="0" b="0"/>
                              <wp:docPr id="842654688" name="Picture 10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842654688" name=""/>
                                      <pic:cNvPicPr/>
                                    </pic:nvPicPr>
                                    <pic:blipFill>
                                      <a:blip r:embed="rId16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874520" cy="112649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 w:rsidR="00E66B59" w14:paraId="755A1583" w14:textId="77777777" w:rsidTr="00BF3111">
                    <w:trPr>
                      <w:trHeight w:val="286"/>
                    </w:trPr>
                    <w:tc>
                      <w:tcPr>
                        <w:tcW w:w="3168" w:type="dxa"/>
                        <w:vAlign w:val="center"/>
                        <w:hideMark/>
                      </w:tcPr>
                      <w:p w14:paraId="3EC70D68" w14:textId="75A611B5" w:rsidR="00E66B59" w:rsidRPr="004E282D" w:rsidRDefault="00E66B59" w:rsidP="00BF3111">
                        <w:pPr>
                          <w:jc w:val="center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Rigid Connector-3</w:t>
                        </w:r>
                      </w:p>
                    </w:tc>
                  </w:tr>
                </w:tbl>
                <w:p w14:paraId="1BF82E6A" w14:textId="77777777" w:rsidR="00E66B59" w:rsidRDefault="00E66B59" w:rsidP="00BF3111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</w:rPr>
                  </w:pPr>
                </w:p>
              </w:tc>
            </w:tr>
            <w:tr w:rsidR="00E66B59" w14:paraId="0CE204F6" w14:textId="77777777" w:rsidTr="00BF3111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095" w:type="dxa"/>
                  <w:tcBorders>
                    <w:top w:val="single" w:sz="18" w:space="0" w:color="4F81BD" w:themeColor="accent1"/>
                    <w:left w:val="single" w:sz="18" w:space="0" w:color="4F81BD" w:themeColor="accent1"/>
                  </w:tcBorders>
                  <w:vAlign w:val="center"/>
                </w:tcPr>
                <w:p w14:paraId="36B83ADF" w14:textId="1275310A" w:rsidR="00E66B59" w:rsidRPr="00F42DD1" w:rsidRDefault="00E66B59" w:rsidP="00BF3111">
                  <w:pPr>
                    <w:jc w:val="center"/>
                    <w:rPr>
                      <w:rStyle w:val="Strong"/>
                    </w:rPr>
                  </w:pPr>
                  <w:r>
                    <w:rPr>
                      <w:rStyle w:val="Strong"/>
                    </w:rPr>
                    <w:t>Rigid Connector-4</w:t>
                  </w:r>
                </w:p>
              </w:tc>
              <w:tc>
                <w:tcPr>
                  <w:tcW w:w="4276" w:type="dxa"/>
                  <w:tcBorders>
                    <w:top w:val="single" w:sz="18" w:space="0" w:color="4F81BD" w:themeColor="accent1"/>
                  </w:tcBorders>
                </w:tcPr>
                <w:tbl>
                  <w:tblPr>
                    <w:tblStyle w:val="MediumGrid1-Accent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2199"/>
                    <w:gridCol w:w="1847"/>
                  </w:tblGrid>
                  <w:tr w:rsidR="00E66B59" w14:paraId="1E329FC2" w14:textId="77777777" w:rsidTr="00BF3111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54B7544D" w14:textId="1C0A8EB6" w:rsidR="00E66B59" w:rsidRPr="00BE6656" w:rsidRDefault="00E66B59" w:rsidP="00BF3111">
                        <w:pPr>
                          <w:jc w:val="right"/>
                          <w:rPr>
                            <w:rStyle w:val="Strong"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1829FF44" w14:textId="5C11900B" w:rsidR="00E66B59" w:rsidRPr="00154A1A" w:rsidRDefault="00E66B59" w:rsidP="00BF3111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6 face(s)</w:t>
                        </w:r>
                      </w:p>
                    </w:tc>
                  </w:tr>
                  <w:tr w:rsidR="00E66B59" w14:paraId="62C71629" w14:textId="77777777" w:rsidTr="00BF3111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68C5AAC9" w14:textId="0AAA0F06" w:rsidR="00E66B59" w:rsidRDefault="00E66B59" w:rsidP="00BF3111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0235BE02" w14:textId="390F016B" w:rsidR="00E66B59" w:rsidRDefault="00E66B59" w:rsidP="00BF3111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Rigid</w:t>
                        </w:r>
                      </w:p>
                    </w:tc>
                  </w:tr>
                </w:tbl>
                <w:p w14:paraId="172796F7" w14:textId="77777777" w:rsidR="00E66B59" w:rsidRPr="006208CB" w:rsidRDefault="00E66B59" w:rsidP="00BF3111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</w:p>
              </w:tc>
              <w:tc>
                <w:tcPr>
                  <w:tcW w:w="3383" w:type="dxa"/>
                  <w:tcBorders>
                    <w:top w:val="single" w:sz="18" w:space="0" w:color="4F81BD" w:themeColor="accent1"/>
                    <w:right w:val="single" w:sz="18" w:space="0" w:color="4F81BD" w:themeColor="accent1"/>
                  </w:tcBorders>
                  <w:vAlign w:val="center"/>
                </w:tcPr>
                <w:tbl>
                  <w:tblPr>
                    <w:tblStyle w:val="TableGrid"/>
                    <w:tblW w:w="0" w:type="auto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3168"/>
                  </w:tblGrid>
                  <w:tr w:rsidR="00E66B59" w14:paraId="33769202" w14:textId="77777777" w:rsidTr="00BF3111">
                    <w:tc>
                      <w:tcPr>
                        <w:tcW w:w="3168" w:type="dxa"/>
                        <w:vAlign w:val="center"/>
                        <w:hideMark/>
                      </w:tcPr>
                      <w:p w14:paraId="64D75220" w14:textId="151CBC78" w:rsidR="00E66B59" w:rsidRPr="00F42DD1" w:rsidRDefault="00E66B59" w:rsidP="00BF3111">
                        <w:pPr>
                          <w:jc w:val="center"/>
                          <w:rPr>
                            <w:rStyle w:val="Strong"/>
                            <w:b w:val="0"/>
                            <w:bCs w:val="0"/>
                            <w:sz w:val="18"/>
                            <w:szCs w:val="18"/>
                          </w:rPr>
                        </w:pPr>
                        <w:r>
                          <w:rPr>
                            <w:noProof/>
                            <w:sz w:val="18"/>
                            <w:szCs w:val="18"/>
                          </w:rPr>
                          <w:drawing>
                            <wp:inline distT="0" distB="0" distL="0" distR="0" wp14:anchorId="0A770A82" wp14:editId="590E605A">
                              <wp:extent cx="1874520" cy="1126490"/>
                              <wp:effectExtent l="0" t="0" r="0" b="0"/>
                              <wp:docPr id="667594978" name="Picture 11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667594978" name=""/>
                                      <pic:cNvPicPr/>
                                    </pic:nvPicPr>
                                    <pic:blipFill>
                                      <a:blip r:embed="rId17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874520" cy="112649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 w:rsidR="00E66B59" w14:paraId="3FB29BE7" w14:textId="77777777" w:rsidTr="00BF3111">
                    <w:trPr>
                      <w:trHeight w:val="286"/>
                    </w:trPr>
                    <w:tc>
                      <w:tcPr>
                        <w:tcW w:w="3168" w:type="dxa"/>
                        <w:vAlign w:val="center"/>
                        <w:hideMark/>
                      </w:tcPr>
                      <w:p w14:paraId="66CC1E48" w14:textId="68697378" w:rsidR="00E66B59" w:rsidRPr="004E282D" w:rsidRDefault="00E66B59" w:rsidP="00BF3111">
                        <w:pPr>
                          <w:jc w:val="center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Rigid Connector-4</w:t>
                        </w:r>
                      </w:p>
                    </w:tc>
                  </w:tr>
                </w:tbl>
                <w:p w14:paraId="4213CE66" w14:textId="77777777" w:rsidR="00E66B59" w:rsidRDefault="00E66B59" w:rsidP="00BF3111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</w:rPr>
                  </w:pPr>
                </w:p>
              </w:tc>
            </w:tr>
            <w:tr w:rsidR="00E66B59" w14:paraId="36A0DF88" w14:textId="77777777" w:rsidTr="00BF311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095" w:type="dxa"/>
                  <w:tcBorders>
                    <w:top w:val="single" w:sz="18" w:space="0" w:color="4F81BD" w:themeColor="accent1"/>
                    <w:left w:val="single" w:sz="18" w:space="0" w:color="4F81BD" w:themeColor="accent1"/>
                  </w:tcBorders>
                  <w:vAlign w:val="center"/>
                </w:tcPr>
                <w:p w14:paraId="55E5060A" w14:textId="2D13C3CE" w:rsidR="00E66B59" w:rsidRPr="00F42DD1" w:rsidRDefault="00E66B59" w:rsidP="00BF3111">
                  <w:pPr>
                    <w:jc w:val="center"/>
                    <w:rPr>
                      <w:rStyle w:val="Strong"/>
                    </w:rPr>
                  </w:pPr>
                  <w:r>
                    <w:rPr>
                      <w:rStyle w:val="Strong"/>
                    </w:rPr>
                    <w:t>Rigid Connector-5</w:t>
                  </w:r>
                </w:p>
              </w:tc>
              <w:tc>
                <w:tcPr>
                  <w:tcW w:w="4276" w:type="dxa"/>
                  <w:tcBorders>
                    <w:top w:val="single" w:sz="18" w:space="0" w:color="4F81BD" w:themeColor="accent1"/>
                  </w:tcBorders>
                </w:tcPr>
                <w:tbl>
                  <w:tblPr>
                    <w:tblStyle w:val="MediumGrid1-Accent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2199"/>
                    <w:gridCol w:w="1847"/>
                  </w:tblGrid>
                  <w:tr w:rsidR="00E66B59" w14:paraId="423C1710" w14:textId="77777777" w:rsidTr="00BF3111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4E25A212" w14:textId="6D5B4DF8" w:rsidR="00E66B59" w:rsidRPr="00BE6656" w:rsidRDefault="00E66B59" w:rsidP="00BF3111">
                        <w:pPr>
                          <w:jc w:val="right"/>
                          <w:rPr>
                            <w:rStyle w:val="Strong"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14C770B9" w14:textId="62CB14C2" w:rsidR="00E66B59" w:rsidRPr="00154A1A" w:rsidRDefault="00E66B59" w:rsidP="00BF3111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6 face(s)</w:t>
                        </w:r>
                      </w:p>
                    </w:tc>
                  </w:tr>
                  <w:tr w:rsidR="00E66B59" w14:paraId="742195E1" w14:textId="77777777" w:rsidTr="00BF3111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0DCDEEA4" w14:textId="477FDF9C" w:rsidR="00E66B59" w:rsidRDefault="00E66B59" w:rsidP="00BF3111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3048CE5D" w14:textId="0FB23BB7" w:rsidR="00E66B59" w:rsidRDefault="00E66B59" w:rsidP="00BF3111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Rigid</w:t>
                        </w:r>
                      </w:p>
                    </w:tc>
                  </w:tr>
                </w:tbl>
                <w:p w14:paraId="164DA0F3" w14:textId="77777777" w:rsidR="00E66B59" w:rsidRPr="006208CB" w:rsidRDefault="00E66B59" w:rsidP="00BF3111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</w:p>
              </w:tc>
              <w:tc>
                <w:tcPr>
                  <w:tcW w:w="3383" w:type="dxa"/>
                  <w:tcBorders>
                    <w:top w:val="single" w:sz="18" w:space="0" w:color="4F81BD" w:themeColor="accent1"/>
                    <w:right w:val="single" w:sz="18" w:space="0" w:color="4F81BD" w:themeColor="accent1"/>
                  </w:tcBorders>
                  <w:vAlign w:val="center"/>
                </w:tcPr>
                <w:tbl>
                  <w:tblPr>
                    <w:tblStyle w:val="TableGrid"/>
                    <w:tblW w:w="0" w:type="auto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3168"/>
                  </w:tblGrid>
                  <w:tr w:rsidR="00E66B59" w14:paraId="78A403CF" w14:textId="77777777" w:rsidTr="00BF3111">
                    <w:tc>
                      <w:tcPr>
                        <w:tcW w:w="3168" w:type="dxa"/>
                        <w:vAlign w:val="center"/>
                        <w:hideMark/>
                      </w:tcPr>
                      <w:p w14:paraId="3B243F7A" w14:textId="6C88424A" w:rsidR="00E66B59" w:rsidRPr="00F42DD1" w:rsidRDefault="00E66B59" w:rsidP="00BF3111">
                        <w:pPr>
                          <w:jc w:val="center"/>
                          <w:rPr>
                            <w:rStyle w:val="Strong"/>
                            <w:b w:val="0"/>
                            <w:bCs w:val="0"/>
                            <w:sz w:val="18"/>
                            <w:szCs w:val="18"/>
                          </w:rPr>
                        </w:pPr>
                        <w:r>
                          <w:rPr>
                            <w:noProof/>
                            <w:sz w:val="18"/>
                            <w:szCs w:val="18"/>
                          </w:rPr>
                          <w:drawing>
                            <wp:inline distT="0" distB="0" distL="0" distR="0" wp14:anchorId="42640ACB" wp14:editId="70C53851">
                              <wp:extent cx="1874520" cy="1126490"/>
                              <wp:effectExtent l="0" t="0" r="0" b="0"/>
                              <wp:docPr id="1036190985" name="Picture 12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36190985" name=""/>
                                      <pic:cNvPicPr/>
                                    </pic:nvPicPr>
                                    <pic:blipFill>
                                      <a:blip r:embed="rId18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874520" cy="112649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 w:rsidR="00E66B59" w14:paraId="0C0F6D09" w14:textId="77777777" w:rsidTr="00BF3111">
                    <w:trPr>
                      <w:trHeight w:val="286"/>
                    </w:trPr>
                    <w:tc>
                      <w:tcPr>
                        <w:tcW w:w="3168" w:type="dxa"/>
                        <w:vAlign w:val="center"/>
                        <w:hideMark/>
                      </w:tcPr>
                      <w:p w14:paraId="473309E5" w14:textId="4892D199" w:rsidR="00E66B59" w:rsidRPr="004E282D" w:rsidRDefault="00E66B59" w:rsidP="00BF3111">
                        <w:pPr>
                          <w:jc w:val="center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Rigid Connector-5</w:t>
                        </w:r>
                      </w:p>
                    </w:tc>
                  </w:tr>
                </w:tbl>
                <w:p w14:paraId="46D6B9C0" w14:textId="77777777" w:rsidR="00E66B59" w:rsidRDefault="00E66B59" w:rsidP="00BF3111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</w:rPr>
                  </w:pPr>
                </w:p>
              </w:tc>
            </w:tr>
            <w:tr w:rsidR="00E66B59" w14:paraId="0D2288C8" w14:textId="77777777" w:rsidTr="00BF3111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095" w:type="dxa"/>
                  <w:tcBorders>
                    <w:top w:val="single" w:sz="18" w:space="0" w:color="4F81BD" w:themeColor="accent1"/>
                    <w:left w:val="single" w:sz="18" w:space="0" w:color="4F81BD" w:themeColor="accent1"/>
                  </w:tcBorders>
                  <w:vAlign w:val="center"/>
                </w:tcPr>
                <w:p w14:paraId="54AC23A5" w14:textId="185B60D4" w:rsidR="00E66B59" w:rsidRPr="00F42DD1" w:rsidRDefault="00E66B59" w:rsidP="00BF3111">
                  <w:pPr>
                    <w:jc w:val="center"/>
                    <w:rPr>
                      <w:rStyle w:val="Strong"/>
                    </w:rPr>
                  </w:pPr>
                  <w:r>
                    <w:rPr>
                      <w:rStyle w:val="Strong"/>
                    </w:rPr>
                    <w:lastRenderedPageBreak/>
                    <w:t>Rigid Connector-6</w:t>
                  </w:r>
                </w:p>
              </w:tc>
              <w:tc>
                <w:tcPr>
                  <w:tcW w:w="4276" w:type="dxa"/>
                  <w:tcBorders>
                    <w:top w:val="single" w:sz="18" w:space="0" w:color="4F81BD" w:themeColor="accent1"/>
                  </w:tcBorders>
                </w:tcPr>
                <w:tbl>
                  <w:tblPr>
                    <w:tblStyle w:val="MediumGrid1-Accent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2199"/>
                    <w:gridCol w:w="1847"/>
                  </w:tblGrid>
                  <w:tr w:rsidR="00E66B59" w14:paraId="3D457300" w14:textId="77777777" w:rsidTr="00BF3111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6AE05678" w14:textId="49CF8A48" w:rsidR="00E66B59" w:rsidRPr="00BE6656" w:rsidRDefault="00E66B59" w:rsidP="00BF3111">
                        <w:pPr>
                          <w:jc w:val="right"/>
                          <w:rPr>
                            <w:rStyle w:val="Strong"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3B621827" w14:textId="39F8C6D2" w:rsidR="00E66B59" w:rsidRPr="00154A1A" w:rsidRDefault="00E66B59" w:rsidP="00BF3111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6 face(s)</w:t>
                        </w:r>
                      </w:p>
                    </w:tc>
                  </w:tr>
                  <w:tr w:rsidR="00E66B59" w14:paraId="28CC45EC" w14:textId="77777777" w:rsidTr="00BF3111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1C2CC3D0" w14:textId="3FA339E3" w:rsidR="00E66B59" w:rsidRDefault="00E66B59" w:rsidP="00BF3111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7C60CE03" w14:textId="73F09A6B" w:rsidR="00E66B59" w:rsidRDefault="00E66B59" w:rsidP="00BF3111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Rigid</w:t>
                        </w:r>
                      </w:p>
                    </w:tc>
                  </w:tr>
                </w:tbl>
                <w:p w14:paraId="2C5990E1" w14:textId="77777777" w:rsidR="00E66B59" w:rsidRPr="006208CB" w:rsidRDefault="00E66B59" w:rsidP="00BF3111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</w:p>
              </w:tc>
              <w:tc>
                <w:tcPr>
                  <w:tcW w:w="3383" w:type="dxa"/>
                  <w:tcBorders>
                    <w:top w:val="single" w:sz="18" w:space="0" w:color="4F81BD" w:themeColor="accent1"/>
                    <w:right w:val="single" w:sz="18" w:space="0" w:color="4F81BD" w:themeColor="accent1"/>
                  </w:tcBorders>
                  <w:vAlign w:val="center"/>
                </w:tcPr>
                <w:tbl>
                  <w:tblPr>
                    <w:tblStyle w:val="TableGrid"/>
                    <w:tblW w:w="0" w:type="auto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3168"/>
                  </w:tblGrid>
                  <w:tr w:rsidR="00E66B59" w14:paraId="46C575F9" w14:textId="77777777" w:rsidTr="00BF3111">
                    <w:tc>
                      <w:tcPr>
                        <w:tcW w:w="3168" w:type="dxa"/>
                        <w:vAlign w:val="center"/>
                        <w:hideMark/>
                      </w:tcPr>
                      <w:p w14:paraId="0317E554" w14:textId="5793AF55" w:rsidR="00E66B59" w:rsidRPr="00F42DD1" w:rsidRDefault="00E66B59" w:rsidP="00BF3111">
                        <w:pPr>
                          <w:jc w:val="center"/>
                          <w:rPr>
                            <w:rStyle w:val="Strong"/>
                            <w:b w:val="0"/>
                            <w:bCs w:val="0"/>
                            <w:sz w:val="18"/>
                            <w:szCs w:val="18"/>
                          </w:rPr>
                        </w:pPr>
                        <w:r>
                          <w:rPr>
                            <w:noProof/>
                            <w:sz w:val="18"/>
                            <w:szCs w:val="18"/>
                          </w:rPr>
                          <w:drawing>
                            <wp:inline distT="0" distB="0" distL="0" distR="0" wp14:anchorId="57BA2931" wp14:editId="742CABBC">
                              <wp:extent cx="1874520" cy="1126490"/>
                              <wp:effectExtent l="0" t="0" r="0" b="0"/>
                              <wp:docPr id="1951240762" name="Picture 13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951240762" name=""/>
                                      <pic:cNvPicPr/>
                                    </pic:nvPicPr>
                                    <pic:blipFill>
                                      <a:blip r:embed="rId19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874520" cy="112649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 w:rsidR="00E66B59" w14:paraId="0FC404A3" w14:textId="77777777" w:rsidTr="00BF3111">
                    <w:trPr>
                      <w:trHeight w:val="286"/>
                    </w:trPr>
                    <w:tc>
                      <w:tcPr>
                        <w:tcW w:w="3168" w:type="dxa"/>
                        <w:vAlign w:val="center"/>
                        <w:hideMark/>
                      </w:tcPr>
                      <w:p w14:paraId="204B9C9D" w14:textId="639BE000" w:rsidR="00E66B59" w:rsidRPr="004E282D" w:rsidRDefault="00E66B59" w:rsidP="00BF3111">
                        <w:pPr>
                          <w:jc w:val="center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Rigid Connector-6</w:t>
                        </w:r>
                      </w:p>
                    </w:tc>
                  </w:tr>
                </w:tbl>
                <w:p w14:paraId="6DF28D45" w14:textId="77777777" w:rsidR="00E66B59" w:rsidRDefault="00E66B59" w:rsidP="00BF3111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</w:rPr>
                  </w:pPr>
                </w:p>
              </w:tc>
            </w:tr>
          </w:tbl>
          <w:p w14:paraId="7BA8549C" w14:textId="77777777" w:rsidR="00132707" w:rsidRDefault="00132707" w:rsidP="000A7C6B"/>
          <w:p w14:paraId="03C2DCB6" w14:textId="662DB892" w:rsidR="00EF37BF" w:rsidRPr="009C0A33" w:rsidRDefault="00EF37BF" w:rsidP="000A7C6B"/>
          <w:p w14:paraId="01A1E00C" w14:textId="77777777" w:rsidR="000F2729" w:rsidRDefault="000F2729" w:rsidP="000A7C6B"/>
          <w:p w14:paraId="3A1CE1A2" w14:textId="030EB174" w:rsidR="00E12C21" w:rsidRDefault="00E12C21" w:rsidP="000A7C6B"/>
          <w:p w14:paraId="46A92F33" w14:textId="77777777" w:rsidR="00D72EE8" w:rsidRDefault="00D72EE8" w:rsidP="00D72EE8"/>
          <w:p w14:paraId="63848C92" w14:textId="65BA5EA5" w:rsidR="00D72EE8" w:rsidRPr="009C0A33" w:rsidRDefault="00D72EE8" w:rsidP="00D72EE8"/>
          <w:p w14:paraId="662C97E0" w14:textId="4BBFF8A2" w:rsidR="00132707" w:rsidRDefault="00132707" w:rsidP="000A7C6B"/>
        </w:tc>
      </w:tr>
    </w:tbl>
    <w:p w14:paraId="2FE95445" w14:textId="77777777" w:rsidR="00104BD8" w:rsidRDefault="00104BD8" w:rsidP="006936A0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016"/>
      </w:tblGrid>
      <w:tr w:rsidR="00104BD8" w14:paraId="6469617D" w14:textId="77777777" w:rsidTr="00213D4E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6EB9D38F" w14:textId="09BDB8CC" w:rsidR="00104BD8" w:rsidRDefault="00E66B59" w:rsidP="00E66B59">
            <w:pPr>
              <w:pStyle w:val="Heading1"/>
            </w:pPr>
            <w:bookmarkStart w:id="14" w:name="_Toc210731613"/>
            <w:r>
              <w:t>Interaction Information</w:t>
            </w:r>
            <w:bookmarkEnd w:id="14"/>
          </w:p>
          <w:p w14:paraId="69F5F8AD" w14:textId="77777777" w:rsidR="00104BD8" w:rsidRPr="000B04D4" w:rsidRDefault="00104BD8" w:rsidP="000A7C6B"/>
          <w:tbl>
            <w:tblPr>
              <w:tblStyle w:val="LightGrid-Accent11"/>
              <w:tblW w:w="0" w:type="auto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620"/>
              <w:gridCol w:w="4067"/>
              <w:gridCol w:w="4067"/>
            </w:tblGrid>
            <w:tr w:rsidR="002B4DE8" w14:paraId="31AAE486" w14:textId="77777777" w:rsidTr="00213D4E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top w:val="none" w:sz="0" w:space="0" w:color="auto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1C51FC10" w14:textId="463FB82E" w:rsidR="002B4DE8" w:rsidRDefault="00E66B59" w:rsidP="00C16188">
                  <w:pPr>
                    <w:jc w:val="center"/>
                  </w:pPr>
                  <w:r>
                    <w:t>Interaction</w:t>
                  </w:r>
                </w:p>
              </w:tc>
              <w:tc>
                <w:tcPr>
                  <w:tcW w:w="4067" w:type="dxa"/>
                  <w:tcBorders>
                    <w:top w:val="none" w:sz="0" w:space="0" w:color="auto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103FA4EB" w14:textId="5D442FA8" w:rsidR="002B4DE8" w:rsidRDefault="00E66B59" w:rsidP="00C16188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Interaction Image</w:t>
                  </w:r>
                </w:p>
              </w:tc>
              <w:tc>
                <w:tcPr>
                  <w:tcW w:w="4067" w:type="dxa"/>
                  <w:tcBorders>
                    <w:top w:val="none" w:sz="0" w:space="0" w:color="auto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74A67A33" w14:textId="414ED877" w:rsidR="002B4DE8" w:rsidRDefault="00E66B59" w:rsidP="00C16188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Interaction Properties</w:t>
                  </w:r>
                </w:p>
              </w:tc>
            </w:tr>
            <w:tr w:rsidR="002B4DE8" w14:paraId="3FB8FB6F" w14:textId="77777777" w:rsidTr="003F226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040DB509" w14:textId="27CB0C7F" w:rsidR="002B4DE8" w:rsidRPr="00211C62" w:rsidRDefault="00E66B59" w:rsidP="00C16188">
                  <w:pPr>
                    <w:jc w:val="center"/>
                    <w:rPr>
                      <w:rFonts w:asciiTheme="minorHAnsi" w:hAnsiTheme="minorHAnsi"/>
                      <w:b w:val="0"/>
                    </w:rPr>
                  </w:pPr>
                  <w:r>
                    <w:rPr>
                      <w:rFonts w:asciiTheme="minorHAnsi" w:hAnsiTheme="minorHAnsi"/>
                      <w:b w:val="0"/>
                    </w:rPr>
                    <w:t>Global Interaction</w:t>
                  </w:r>
                </w:p>
              </w:tc>
              <w:tc>
                <w:tcPr>
                  <w:tcW w:w="406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4F81BD" w:themeColor="accent1"/>
                  </w:tcBorders>
                  <w:shd w:val="clear" w:color="auto" w:fill="auto"/>
                  <w:vAlign w:val="center"/>
                </w:tcPr>
                <w:p w14:paraId="1CE6D145" w14:textId="6FE11D24" w:rsidR="002B4DE8" w:rsidRPr="000B04D4" w:rsidRDefault="00E66B59" w:rsidP="00C16188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rPr>
                      <w:noProof/>
                    </w:rPr>
                    <w:drawing>
                      <wp:inline distT="0" distB="0" distL="0" distR="0" wp14:anchorId="2A27D5B5" wp14:editId="1FB815E5">
                        <wp:extent cx="2445385" cy="1469390"/>
                        <wp:effectExtent l="0" t="0" r="0" b="0"/>
                        <wp:docPr id="839366098" name="Picture 14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39366098" name=""/>
                                <pic:cNvPicPr/>
                              </pic:nvPicPr>
                              <pic:blipFill>
                                <a:blip r:embed="rId2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45385" cy="14693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067" w:type="dxa"/>
                  <w:tcBorders>
                    <w:top w:val="single" w:sz="18" w:space="0" w:color="548DD4" w:themeColor="text2" w:themeTint="99"/>
                    <w:left w:val="single" w:sz="18" w:space="0" w:color="4F81BD" w:themeColor="accent1"/>
                    <w:bottom w:val="single" w:sz="18" w:space="0" w:color="548DD4" w:themeColor="text2" w:themeTint="99"/>
                    <w:right w:val="single" w:sz="18" w:space="0" w:color="4F81BD" w:themeColor="accent1"/>
                  </w:tcBorders>
                  <w:shd w:val="clear" w:color="auto" w:fill="auto"/>
                </w:tcPr>
                <w:tbl>
                  <w:tblPr>
                    <w:tblStyle w:val="MediumGrid1-Accent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2093"/>
                    <w:gridCol w:w="1758"/>
                  </w:tblGrid>
                  <w:tr w:rsidR="0017091B" w14:paraId="5ADC31DC" w14:textId="77777777" w:rsidTr="004F6DE4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5DF703FB" w14:textId="37DB8BB8" w:rsidR="0017091B" w:rsidRPr="00BE6656" w:rsidRDefault="00E66B59" w:rsidP="004F6DE4">
                        <w:pPr>
                          <w:jc w:val="right"/>
                          <w:rPr>
                            <w:rStyle w:val="Strong"/>
                            <w:bCs/>
                          </w:rPr>
                        </w:pPr>
                        <w: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68608BB3" w14:textId="7C8BDD85" w:rsidR="0017091B" w:rsidRPr="00BE6656" w:rsidRDefault="00E66B59" w:rsidP="004F6DE4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</w:rPr>
                          <w:t>Bonded</w:t>
                        </w:r>
                      </w:p>
                    </w:tc>
                  </w:tr>
                  <w:tr w:rsidR="00E66B59" w14:paraId="1BB894E8" w14:textId="77777777" w:rsidTr="004F6DE4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1AF23792" w14:textId="13353684" w:rsidR="00E66B59" w:rsidRDefault="00E66B59" w:rsidP="004F6DE4">
                        <w:pPr>
                          <w:jc w:val="right"/>
                        </w:pPr>
                        <w:r>
                          <w:t>Components: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594A8AB8" w14:textId="7B791C33" w:rsidR="00E66B59" w:rsidRDefault="00E66B59" w:rsidP="004F6DE4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</w:rPr>
                          <w:t>1 component(s)</w:t>
                        </w:r>
                      </w:p>
                    </w:tc>
                  </w:tr>
                  <w:tr w:rsidR="00E66B59" w14:paraId="3A43AD9F" w14:textId="77777777" w:rsidTr="004F6DE4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731D2232" w14:textId="51689104" w:rsidR="00E66B59" w:rsidRDefault="00E66B59" w:rsidP="004F6DE4">
                        <w:pPr>
                          <w:jc w:val="right"/>
                        </w:pPr>
                        <w:r>
                          <w:t>Options: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3FB5BDEB" w14:textId="339021A4" w:rsidR="00E66B59" w:rsidRDefault="00E66B59" w:rsidP="004F6DE4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</w:rPr>
                          <w:t>Independent mesh</w:t>
                        </w:r>
                      </w:p>
                    </w:tc>
                  </w:tr>
                </w:tbl>
                <w:p w14:paraId="4C71AAF9" w14:textId="77777777" w:rsidR="00213D4E" w:rsidRPr="00211C62" w:rsidRDefault="00213D4E" w:rsidP="0017091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</w:tc>
            </w:tr>
          </w:tbl>
          <w:p w14:paraId="4073F5E1" w14:textId="018FA25B" w:rsidR="00104BD8" w:rsidRDefault="00104BD8" w:rsidP="000A7C6B">
            <w:pPr>
              <w:rPr>
                <w:rStyle w:val="A3"/>
              </w:rPr>
            </w:pPr>
          </w:p>
          <w:p w14:paraId="3BAC84A4" w14:textId="77777777" w:rsidR="00104BD8" w:rsidRDefault="00104BD8" w:rsidP="000A7C6B"/>
        </w:tc>
      </w:tr>
    </w:tbl>
    <w:p w14:paraId="39CDF76A" w14:textId="77777777" w:rsidR="00A61A59" w:rsidRDefault="00A61A59" w:rsidP="006936A0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016"/>
      </w:tblGrid>
      <w:tr w:rsidR="00A61A59" w14:paraId="0278560D" w14:textId="77777777" w:rsidTr="00A14EA8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2D9972C7" w14:textId="7C8983F3" w:rsidR="00A61A59" w:rsidRDefault="00E66B59" w:rsidP="000A7C6B">
            <w:pPr>
              <w:pStyle w:val="Heading1"/>
            </w:pPr>
            <w:bookmarkStart w:id="15" w:name="_Toc210731614"/>
            <w:r>
              <w:lastRenderedPageBreak/>
              <w:t>Mesh information</w:t>
            </w:r>
            <w:bookmarkEnd w:id="15"/>
          </w:p>
          <w:tbl>
            <w:tblPr>
              <w:tblStyle w:val="MediumList1-Accent11"/>
              <w:tblW w:w="10785" w:type="dxa"/>
              <w:tblLayout w:type="fixed"/>
              <w:tblLook w:val="0480" w:firstRow="0" w:lastRow="0" w:firstColumn="1" w:lastColumn="0" w:noHBand="0" w:noVBand="1"/>
            </w:tblPr>
            <w:tblGrid>
              <w:gridCol w:w="5392"/>
              <w:gridCol w:w="5393"/>
            </w:tblGrid>
            <w:tr w:rsidR="00A9531D" w14:paraId="6095FBF8" w14:textId="77777777" w:rsidTr="00E66B5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2D50AE4" w14:textId="5E4988BD" w:rsidR="00A9531D" w:rsidRDefault="00E66B59" w:rsidP="00C16188">
                  <w:r>
                    <w:t>Mesh type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20FBB6B" w14:textId="5EA6E556" w:rsidR="00A9531D" w:rsidRDefault="00E66B59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Solid Mesh</w:t>
                  </w:r>
                </w:p>
              </w:tc>
            </w:tr>
            <w:tr w:rsidR="00E66B59" w14:paraId="7EC5C75A" w14:textId="77777777" w:rsidTr="00E66B59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C2478E1" w14:textId="047DC79A" w:rsidR="00E66B59" w:rsidRDefault="00E66B59" w:rsidP="00C16188">
                  <w:r>
                    <w:t xml:space="preserve">Mesher Used: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E3E155A" w14:textId="685F14D1" w:rsidR="00E66B59" w:rsidRDefault="00E66B59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Blended curvature-based mesh</w:t>
                  </w:r>
                </w:p>
              </w:tc>
            </w:tr>
            <w:tr w:rsidR="00E66B59" w14:paraId="4D17AFFF" w14:textId="77777777" w:rsidTr="00E66B5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EFAFE33" w14:textId="20C799BD" w:rsidR="00E66B59" w:rsidRDefault="00E66B59" w:rsidP="00C16188">
                  <w:r>
                    <w:t>Jacobian points for High quality mesh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DF6B8AE" w14:textId="2461A1CE" w:rsidR="00E66B59" w:rsidRDefault="00E66B59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16 Points</w:t>
                  </w:r>
                </w:p>
              </w:tc>
            </w:tr>
            <w:tr w:rsidR="00E66B59" w14:paraId="39FD8B15" w14:textId="77777777" w:rsidTr="00E66B59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4A97D54" w14:textId="4ECD6C69" w:rsidR="00E66B59" w:rsidRDefault="00E66B59" w:rsidP="00C16188">
                  <w:r>
                    <w:t>Maximum element size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539EB1D" w14:textId="39C4D26F" w:rsidR="00E66B59" w:rsidRDefault="00E66B59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17.2187 mm</w:t>
                  </w:r>
                </w:p>
              </w:tc>
            </w:tr>
            <w:tr w:rsidR="00E66B59" w14:paraId="4A74FCBD" w14:textId="77777777" w:rsidTr="00E66B5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19016BD" w14:textId="0510CAC9" w:rsidR="00E66B59" w:rsidRDefault="00E66B59" w:rsidP="00C16188">
                  <w:r>
                    <w:t>Minimum element size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FC52DA5" w14:textId="7040389D" w:rsidR="00E66B59" w:rsidRDefault="00E66B59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0.860934 mm</w:t>
                  </w:r>
                </w:p>
              </w:tc>
            </w:tr>
            <w:tr w:rsidR="00E66B59" w14:paraId="5C36EC86" w14:textId="77777777" w:rsidTr="00E66B59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E86952E" w14:textId="421CC8B7" w:rsidR="00E66B59" w:rsidRDefault="00E66B59" w:rsidP="00C16188">
                  <w:r>
                    <w:t>Mesh Quality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C15D270" w14:textId="654CEDDE" w:rsidR="00E66B59" w:rsidRDefault="00E66B59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High</w:t>
                  </w:r>
                </w:p>
              </w:tc>
            </w:tr>
            <w:tr w:rsidR="00E66B59" w14:paraId="3FF4FD39" w14:textId="77777777" w:rsidTr="00E66B5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CAA11FD" w14:textId="34A3411C" w:rsidR="00E66B59" w:rsidRDefault="00E66B59" w:rsidP="00C16188">
                  <w:r>
                    <w:t>Remesh failed parts independently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380D194" w14:textId="76059AFF" w:rsidR="00E66B59" w:rsidRDefault="00E66B59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E66B59" w14:paraId="0C5B117C" w14:textId="77777777" w:rsidTr="00E66B59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9112A9D" w14:textId="1CBA7407" w:rsidR="00E66B59" w:rsidRDefault="00E66B59" w:rsidP="00C16188">
                  <w:r>
                    <w:t>Reuse mesh for identical parts in an assembly (Blended curvature-based mesher only)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29C9709" w14:textId="3801E9F0" w:rsidR="00E66B59" w:rsidRDefault="00E66B59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</w:tbl>
          <w:p w14:paraId="74F03BEC" w14:textId="77777777" w:rsidR="00690657" w:rsidRDefault="00690657" w:rsidP="00690657"/>
          <w:p w14:paraId="3F37BCFA" w14:textId="07878174" w:rsidR="00A9531D" w:rsidRPr="00690657" w:rsidRDefault="00E66B59" w:rsidP="00690657">
            <w:pPr>
              <w:pStyle w:val="Heading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Mesh information - Details</w:t>
            </w:r>
          </w:p>
          <w:tbl>
            <w:tblPr>
              <w:tblStyle w:val="MediumList1-Accent11"/>
              <w:tblW w:w="10785" w:type="dxa"/>
              <w:tblLayout w:type="fixed"/>
              <w:tblLook w:val="0480" w:firstRow="0" w:lastRow="0" w:firstColumn="1" w:lastColumn="0" w:noHBand="0" w:noVBand="1"/>
            </w:tblPr>
            <w:tblGrid>
              <w:gridCol w:w="5392"/>
              <w:gridCol w:w="5393"/>
            </w:tblGrid>
            <w:tr w:rsidR="007107BE" w14:paraId="723DD4E1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859A08E" w14:textId="751DF329" w:rsidR="007107BE" w:rsidRDefault="00E66B59" w:rsidP="00C16188">
                  <w:r>
                    <w:t>Total Nodes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1714A58" w14:textId="235FF002" w:rsidR="007107BE" w:rsidRDefault="00E66B59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4590314</w:t>
                  </w:r>
                </w:p>
              </w:tc>
            </w:tr>
            <w:tr w:rsidR="00E66B59" w14:paraId="6C9EFF94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41819F3" w14:textId="2ABFC787" w:rsidR="00E66B59" w:rsidRDefault="00E66B59" w:rsidP="00C16188">
                  <w:r>
                    <w:t>Total Elements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BA824F8" w14:textId="1A565C23" w:rsidR="00E66B59" w:rsidRDefault="00E66B59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2772632</w:t>
                  </w:r>
                </w:p>
              </w:tc>
            </w:tr>
            <w:tr w:rsidR="00E66B59" w14:paraId="05A609CE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F2400F3" w14:textId="4DD2CDCC" w:rsidR="00E66B59" w:rsidRDefault="00E66B59" w:rsidP="00C16188">
                  <w:r>
                    <w:t>Maximum Aspect Ratio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34553A1" w14:textId="2B2DDA29" w:rsidR="00E66B59" w:rsidRDefault="00E66B59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67.892</w:t>
                  </w:r>
                </w:p>
              </w:tc>
            </w:tr>
            <w:tr w:rsidR="00E66B59" w14:paraId="219FBB72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64C6F26" w14:textId="07E6BDE3" w:rsidR="00E66B59" w:rsidRDefault="00E66B59" w:rsidP="00C16188">
                  <w:r>
                    <w:t>% of elements with Aspect Ratio &lt; 3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D50D8F2" w14:textId="3A0F6D28" w:rsidR="00E66B59" w:rsidRDefault="00E66B59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92.2</w:t>
                  </w:r>
                </w:p>
              </w:tc>
            </w:tr>
            <w:tr w:rsidR="00E66B59" w14:paraId="16B449DF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870795C" w14:textId="1D82A8F6" w:rsidR="00E66B59" w:rsidRDefault="00E66B59" w:rsidP="00C16188">
                  <w:r>
                    <w:t>Percentage of elements with Aspect Ratio &gt; 10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DEC8B9A" w14:textId="38989AA4" w:rsidR="00E66B59" w:rsidRDefault="00E66B59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0.579</w:t>
                  </w:r>
                </w:p>
              </w:tc>
            </w:tr>
            <w:tr w:rsidR="00E66B59" w14:paraId="57465ABA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1C07CB0" w14:textId="4113790C" w:rsidR="00E66B59" w:rsidRDefault="00E66B59" w:rsidP="00C16188">
                  <w:r>
                    <w:t>Percentage of distorted elements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07C2FE6" w14:textId="23179548" w:rsidR="00E66B59" w:rsidRDefault="00E66B59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0</w:t>
                  </w:r>
                </w:p>
              </w:tc>
            </w:tr>
            <w:tr w:rsidR="00E66B59" w14:paraId="484B719C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15F5B94" w14:textId="11525408" w:rsidR="00E66B59" w:rsidRDefault="00E66B59" w:rsidP="00C16188">
                  <w:r>
                    <w:t xml:space="preserve">Time to complete mesh(hh;mm;ss):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2491230" w14:textId="1E6E5FAB" w:rsidR="00E66B59" w:rsidRDefault="00E66B59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00:03:09</w:t>
                  </w:r>
                </w:p>
              </w:tc>
            </w:tr>
            <w:tr w:rsidR="00E66B59" w14:paraId="5F33E9FB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0971285" w14:textId="65A41F9E" w:rsidR="00E66B59" w:rsidRDefault="00E66B59" w:rsidP="00C16188">
                  <w:r>
                    <w:t xml:space="preserve">Computer name: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EAE4903" w14:textId="645DDDA4" w:rsidR="00E66B59" w:rsidRDefault="00E66B59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IP-5-FLEX</w:t>
                  </w:r>
                </w:p>
              </w:tc>
            </w:tr>
          </w:tbl>
          <w:p w14:paraId="023C5FF3" w14:textId="747DFB4E" w:rsidR="002F5299" w:rsidRDefault="002F5299" w:rsidP="00690657">
            <w:pPr>
              <w:pStyle w:val="Heading2"/>
              <w:rPr>
                <w:sz w:val="24"/>
                <w:szCs w:val="24"/>
              </w:rPr>
            </w:pPr>
          </w:p>
          <w:p w14:paraId="62C4AF9B" w14:textId="5CAC8CBB" w:rsidR="00A61A59" w:rsidRPr="00690657" w:rsidRDefault="00E66B59" w:rsidP="00690657">
            <w:pPr>
              <w:pStyle w:val="Heading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Mesh Quality Plots</w:t>
            </w:r>
          </w:p>
          <w:tbl>
            <w:tblPr>
              <w:tblStyle w:val="LightGrid-Accent11"/>
              <w:tblW w:w="5000" w:type="pct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688"/>
              <w:gridCol w:w="2688"/>
              <w:gridCol w:w="2689"/>
              <w:gridCol w:w="2689"/>
            </w:tblGrid>
            <w:tr w:rsidR="00A61A59" w14:paraId="250F61CA" w14:textId="77777777" w:rsidTr="00AB7ED5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50" w:type="pct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AEEF3" w:themeFill="accent5" w:themeFillTint="33"/>
                  <w:vAlign w:val="center"/>
                </w:tcPr>
                <w:p w14:paraId="2E91C80B" w14:textId="272F72DE" w:rsidR="00A61A59" w:rsidRDefault="00E66B59" w:rsidP="00AB7ED5">
                  <w:pPr>
                    <w:jc w:val="center"/>
                  </w:pPr>
                  <w:r>
                    <w:t>Name</w:t>
                  </w:r>
                </w:p>
              </w:tc>
              <w:tc>
                <w:tcPr>
                  <w:tcW w:w="1250" w:type="pct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AEEF3" w:themeFill="accent5" w:themeFillTint="33"/>
                  <w:vAlign w:val="center"/>
                </w:tcPr>
                <w:p w14:paraId="29B415B4" w14:textId="2A82EED2" w:rsidR="00A61A59" w:rsidRDefault="00E66B59" w:rsidP="00AB7ED5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1250" w:type="pct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AEEF3" w:themeFill="accent5" w:themeFillTint="33"/>
                  <w:vAlign w:val="center"/>
                </w:tcPr>
                <w:p w14:paraId="7CB16DB5" w14:textId="273435B1" w:rsidR="00A61A59" w:rsidRDefault="00E66B59" w:rsidP="00AB7ED5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1250" w:type="pct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AEEF3" w:themeFill="accent5" w:themeFillTint="33"/>
                  <w:vAlign w:val="center"/>
                </w:tcPr>
                <w:p w14:paraId="3DCAB85B" w14:textId="2E2EFA38" w:rsidR="00A61A59" w:rsidRDefault="00E66B59" w:rsidP="00AB7ED5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A61A59" w14:paraId="2DEF69D9" w14:textId="77777777" w:rsidTr="00AB7ED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50" w:type="pct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5A2736FB" w14:textId="0CC4D72B" w:rsidR="00A61A59" w:rsidRPr="004D2956" w:rsidRDefault="00E66B59" w:rsidP="00AB7ED5">
                  <w:pPr>
                    <w:jc w:val="center"/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Quality1</w:t>
                  </w:r>
                </w:p>
              </w:tc>
              <w:tc>
                <w:tcPr>
                  <w:tcW w:w="1250" w:type="pct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2D7528A8" w14:textId="0C128204" w:rsidR="00A61A59" w:rsidRPr="004D2956" w:rsidRDefault="00E66B59" w:rsidP="00AB7ED5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Mesh</w:t>
                  </w:r>
                </w:p>
              </w:tc>
              <w:tc>
                <w:tcPr>
                  <w:tcW w:w="1250" w:type="pct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02A576F9" w14:textId="0953BB35" w:rsidR="00A61A59" w:rsidRPr="004D2956" w:rsidRDefault="00E66B59" w:rsidP="00AB7ED5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</w:t>
                  </w:r>
                </w:p>
              </w:tc>
              <w:tc>
                <w:tcPr>
                  <w:tcW w:w="1250" w:type="pct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20D1DBF1" w14:textId="2BC4737C" w:rsidR="00A61A59" w:rsidRPr="004D2956" w:rsidRDefault="00E66B59" w:rsidP="00AB7ED5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</w:t>
                  </w:r>
                </w:p>
              </w:tc>
            </w:tr>
            <w:tr w:rsidR="00A61A59" w14:paraId="27229ABC" w14:textId="77777777" w:rsidTr="00A14EA8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54BC6446" w14:textId="7B368119" w:rsidR="00A61A59" w:rsidRDefault="00E66B59" w:rsidP="000A7C6B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lastRenderedPageBreak/>
                    <w:drawing>
                      <wp:inline distT="0" distB="0" distL="0" distR="0" wp14:anchorId="75038714" wp14:editId="624582CE">
                        <wp:extent cx="6691630" cy="4021455"/>
                        <wp:effectExtent l="0" t="0" r="0" b="0"/>
                        <wp:docPr id="2113717345" name="Picture 15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113717345" name=""/>
                                <pic:cNvPicPr/>
                              </pic:nvPicPr>
                              <pic:blipFill>
                                <a:blip r:embed="rId2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691630" cy="40214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5A5FC558" w14:textId="155D5A03" w:rsidR="00A61A59" w:rsidRPr="004D2956" w:rsidRDefault="00E66B59" w:rsidP="000A7C6B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Simplified_Mount_Frame_IRB1200-Static 1-Quality-Quality1</w:t>
                  </w:r>
                </w:p>
              </w:tc>
            </w:tr>
          </w:tbl>
          <w:p w14:paraId="016107E4" w14:textId="57330C71" w:rsidR="00A61A59" w:rsidRPr="00F077CB" w:rsidRDefault="00A61A59" w:rsidP="000A7C6B"/>
        </w:tc>
      </w:tr>
    </w:tbl>
    <w:p w14:paraId="5D89E83F" w14:textId="77777777" w:rsidR="002C53F9" w:rsidRDefault="002C53F9" w:rsidP="006936A0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016"/>
      </w:tblGrid>
      <w:tr w:rsidR="002C53F9" w14:paraId="453D74FD" w14:textId="77777777" w:rsidTr="00D60DFB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0E9F8EB8" w14:textId="7B92B125" w:rsidR="002C53F9" w:rsidRDefault="00E66B59" w:rsidP="000A7C6B">
            <w:pPr>
              <w:pStyle w:val="Heading1"/>
            </w:pPr>
            <w:bookmarkStart w:id="16" w:name="_Toc210731615"/>
            <w:r>
              <w:t>Sensor Details</w:t>
            </w:r>
            <w:bookmarkEnd w:id="16"/>
          </w:p>
          <w:p w14:paraId="37334727" w14:textId="530FF2D7" w:rsidR="002C53F9" w:rsidRPr="00F077CB" w:rsidRDefault="00E66B59" w:rsidP="000A7C6B">
            <w:r>
              <w:t>No Data</w:t>
            </w:r>
          </w:p>
        </w:tc>
      </w:tr>
    </w:tbl>
    <w:p w14:paraId="61BDF53C" w14:textId="77777777" w:rsidR="005F5B79" w:rsidRDefault="005F5B79" w:rsidP="00F12133"/>
    <w:tbl>
      <w:tblPr>
        <w:tblStyle w:val="TableGrid"/>
        <w:tblW w:w="11304" w:type="dxa"/>
        <w:tblLook w:val="04A0" w:firstRow="1" w:lastRow="0" w:firstColumn="1" w:lastColumn="0" w:noHBand="0" w:noVBand="1"/>
      </w:tblPr>
      <w:tblGrid>
        <w:gridCol w:w="11304"/>
      </w:tblGrid>
      <w:tr w:rsidR="005F5B79" w14:paraId="76789B75" w14:textId="77777777" w:rsidTr="00EA47EE">
        <w:trPr>
          <w:trHeight w:val="1900"/>
        </w:trPr>
        <w:tc>
          <w:tcPr>
            <w:tcW w:w="11304" w:type="dxa"/>
            <w:tcBorders>
              <w:top w:val="nil"/>
              <w:left w:val="nil"/>
              <w:bottom w:val="nil"/>
              <w:right w:val="nil"/>
            </w:tcBorders>
          </w:tcPr>
          <w:p w14:paraId="4F75EB24" w14:textId="36EEDCF5" w:rsidR="005F5B79" w:rsidRDefault="00E66B59" w:rsidP="000A7C6B">
            <w:pPr>
              <w:pStyle w:val="Heading1"/>
            </w:pPr>
            <w:bookmarkStart w:id="17" w:name="_Toc210731616"/>
            <w:r>
              <w:lastRenderedPageBreak/>
              <w:t>Resultant Forces</w:t>
            </w:r>
            <w:bookmarkEnd w:id="17"/>
          </w:p>
          <w:p w14:paraId="79CAB6F1" w14:textId="7382B349" w:rsidR="005F5B79" w:rsidRPr="000B04D4" w:rsidRDefault="00E66B59" w:rsidP="000A7C6B">
            <w:pPr>
              <w:pStyle w:val="Heading2"/>
            </w:pPr>
            <w:r>
              <w:t>Reaction forces</w:t>
            </w:r>
          </w:p>
          <w:tbl>
            <w:tblPr>
              <w:tblStyle w:val="LightGrid-Accent11"/>
              <w:tblW w:w="4995" w:type="pct"/>
              <w:tblInd w:w="4" w:type="dxa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1786"/>
              <w:gridCol w:w="1785"/>
              <w:gridCol w:w="1785"/>
              <w:gridCol w:w="1785"/>
              <w:gridCol w:w="1785"/>
              <w:gridCol w:w="2105"/>
            </w:tblGrid>
            <w:tr w:rsidR="0012453F" w14:paraId="486ECE05" w14:textId="77777777" w:rsidTr="0012453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70D926D8" w14:textId="3E7F57AD" w:rsidR="005F5B79" w:rsidRDefault="00E66B59" w:rsidP="000A7C6B">
                  <w:r>
                    <w:t>Selection set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55B430DE" w14:textId="166A67FE" w:rsidR="005F5B79" w:rsidRDefault="00E66B59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Units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7CC38CFC" w14:textId="65465442" w:rsidR="005F5B79" w:rsidRDefault="00E66B59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X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7504A5AA" w14:textId="6F219725" w:rsidR="005F5B79" w:rsidRDefault="00E66B59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Y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4E54705B" w14:textId="619C8AFB" w:rsidR="005F5B79" w:rsidRDefault="00E66B59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Z</w:t>
                  </w:r>
                </w:p>
              </w:tc>
              <w:tc>
                <w:tcPr>
                  <w:tcW w:w="954" w:type="pct"/>
                  <w:tcBorders>
                    <w:top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186727CE" w14:textId="33B56784" w:rsidR="005F5B79" w:rsidRDefault="00E66B59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Resultant</w:t>
                  </w:r>
                </w:p>
              </w:tc>
            </w:tr>
            <w:tr w:rsidR="005F5B79" w14:paraId="2EA5DA9A" w14:textId="77777777" w:rsidTr="0012453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5DE27AE5" w14:textId="36534BCF" w:rsidR="005F5B79" w:rsidRPr="004D2956" w:rsidRDefault="00E66B59" w:rsidP="000A7C6B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Entire Model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54917E4E" w14:textId="0B2428D5" w:rsidR="005F5B79" w:rsidRPr="004D2956" w:rsidRDefault="00E66B59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6CA74B61" w14:textId="561B6555" w:rsidR="005F5B79" w:rsidRPr="004D2956" w:rsidRDefault="00E66B59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5.32032e-05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6903A84B" w14:textId="76B04CDE" w:rsidR="005F5B79" w:rsidRPr="004D2956" w:rsidRDefault="00E66B59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542.998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4C5C405A" w14:textId="4D8CA8D5" w:rsidR="005F5B79" w:rsidRPr="004D2956" w:rsidRDefault="00E66B59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0.00117283</w:t>
                  </w:r>
                </w:p>
              </w:tc>
              <w:tc>
                <w:tcPr>
                  <w:tcW w:w="954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0A1DA73F" w14:textId="51510380" w:rsidR="005F5B79" w:rsidRPr="004D2956" w:rsidRDefault="00E66B59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542.998</w:t>
                  </w:r>
                </w:p>
              </w:tc>
            </w:tr>
          </w:tbl>
          <w:p w14:paraId="2BC0210F" w14:textId="1D432CD2" w:rsidR="005F5B79" w:rsidRPr="000B04D4" w:rsidRDefault="00E66B59" w:rsidP="000A7C6B">
            <w:pPr>
              <w:pStyle w:val="Heading2"/>
            </w:pPr>
            <w:r>
              <w:t>Reaction Moments</w:t>
            </w:r>
          </w:p>
          <w:tbl>
            <w:tblPr>
              <w:tblStyle w:val="LightGrid-Accent11"/>
              <w:tblW w:w="4998" w:type="pct"/>
              <w:tblInd w:w="4" w:type="dxa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1791"/>
              <w:gridCol w:w="1766"/>
              <w:gridCol w:w="1779"/>
              <w:gridCol w:w="1779"/>
              <w:gridCol w:w="1779"/>
              <w:gridCol w:w="2144"/>
            </w:tblGrid>
            <w:tr w:rsidR="0012453F" w14:paraId="4F589BCA" w14:textId="77777777" w:rsidTr="0012453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04C1117F" w14:textId="709D1BAC" w:rsidR="005F5B79" w:rsidRDefault="00E66B59" w:rsidP="000A7C6B">
                  <w:r>
                    <w:t>Selection set</w:t>
                  </w:r>
                </w:p>
              </w:tc>
              <w:tc>
                <w:tcPr>
                  <w:tcW w:w="800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7DC8EED4" w14:textId="1576DC56" w:rsidR="005F5B79" w:rsidRDefault="00E66B59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Units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207F35FA" w14:textId="6BF0CD13" w:rsidR="005F5B79" w:rsidRDefault="00E66B59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X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4B466E25" w14:textId="5E6BEAC5" w:rsidR="005F5B79" w:rsidRDefault="00E66B59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Y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67FC4F5D" w14:textId="08748530" w:rsidR="005F5B79" w:rsidRDefault="00E66B59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Z</w:t>
                  </w:r>
                </w:p>
              </w:tc>
              <w:tc>
                <w:tcPr>
                  <w:tcW w:w="97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557D9F64" w14:textId="07F239CA" w:rsidR="005F5B79" w:rsidRDefault="00E66B59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Resultant</w:t>
                  </w:r>
                </w:p>
              </w:tc>
            </w:tr>
            <w:tr w:rsidR="005F5B79" w14:paraId="6F1DA73D" w14:textId="77777777" w:rsidTr="0012453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155D73C5" w14:textId="563B788A" w:rsidR="005F5B79" w:rsidRPr="004D2956" w:rsidRDefault="00E66B59" w:rsidP="000A7C6B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Entire Model</w:t>
                  </w:r>
                </w:p>
              </w:tc>
              <w:tc>
                <w:tcPr>
                  <w:tcW w:w="800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3D2F08CF" w14:textId="0BEF9CF2" w:rsidR="005F5B79" w:rsidRPr="004D2956" w:rsidRDefault="00E66B59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N.m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5071C889" w14:textId="0FF8302B" w:rsidR="005F5B79" w:rsidRPr="004D2956" w:rsidRDefault="00E66B59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382719B8" w14:textId="6D1A6899" w:rsidR="005F5B79" w:rsidRPr="004D2956" w:rsidRDefault="00E66B59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4F127B8A" w14:textId="792635D6" w:rsidR="005F5B79" w:rsidRPr="004D2956" w:rsidRDefault="00E66B59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97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131A32DB" w14:textId="729FA8D6" w:rsidR="005F5B79" w:rsidRPr="004D2956" w:rsidRDefault="00E66B59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</w:tr>
          </w:tbl>
          <w:p w14:paraId="5FA5CB64" w14:textId="77777777" w:rsidR="005F5B79" w:rsidRDefault="005F5B79" w:rsidP="000A7C6B"/>
        </w:tc>
      </w:tr>
      <w:tr w:rsidR="005F5B79" w14:paraId="697851BF" w14:textId="77777777" w:rsidTr="00EA47EE">
        <w:trPr>
          <w:trHeight w:val="41"/>
        </w:trPr>
        <w:tc>
          <w:tcPr>
            <w:tcW w:w="11304" w:type="dxa"/>
            <w:tcBorders>
              <w:top w:val="nil"/>
              <w:left w:val="nil"/>
              <w:bottom w:val="nil"/>
              <w:right w:val="nil"/>
            </w:tcBorders>
          </w:tcPr>
          <w:p w14:paraId="0BF0D96F" w14:textId="5F45C402" w:rsidR="00C6072D" w:rsidRPr="000B04D4" w:rsidRDefault="00E66B59" w:rsidP="00C6072D">
            <w:pPr>
              <w:pStyle w:val="Heading2"/>
            </w:pPr>
            <w:bookmarkStart w:id="18" w:name="_Toc243733151"/>
            <w:bookmarkStart w:id="19" w:name="_Toc245020119"/>
            <w:bookmarkStart w:id="20" w:name="_Toc245020151"/>
            <w:r>
              <w:t>Free body forces</w:t>
            </w:r>
          </w:p>
          <w:tbl>
            <w:tblPr>
              <w:tblStyle w:val="LightGrid-Accent11"/>
              <w:tblW w:w="4995" w:type="pct"/>
              <w:tblInd w:w="4" w:type="dxa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1786"/>
              <w:gridCol w:w="1785"/>
              <w:gridCol w:w="1785"/>
              <w:gridCol w:w="1785"/>
              <w:gridCol w:w="1785"/>
              <w:gridCol w:w="2105"/>
            </w:tblGrid>
            <w:tr w:rsidR="00C6072D" w14:paraId="3354C3CB" w14:textId="77777777" w:rsidTr="00671DA3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31D2299A" w14:textId="6F55AF58" w:rsidR="00C6072D" w:rsidRDefault="00E66B59" w:rsidP="00C6072D">
                  <w:r>
                    <w:t>Selection set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6692CE36" w14:textId="5BA00CC0" w:rsidR="00C6072D" w:rsidRDefault="00E66B59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Units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28FDE295" w14:textId="18668CC1" w:rsidR="00C6072D" w:rsidRDefault="00E66B59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X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2EEA365C" w14:textId="6A7114F1" w:rsidR="00C6072D" w:rsidRDefault="00E66B59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Y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6A344528" w14:textId="15495AB9" w:rsidR="00C6072D" w:rsidRDefault="00E66B59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Z</w:t>
                  </w:r>
                </w:p>
              </w:tc>
              <w:tc>
                <w:tcPr>
                  <w:tcW w:w="954" w:type="pct"/>
                  <w:tcBorders>
                    <w:top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724DF249" w14:textId="00CB53CC" w:rsidR="00C6072D" w:rsidRDefault="00E66B59" w:rsidP="00C6072D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Resultant</w:t>
                  </w:r>
                </w:p>
              </w:tc>
            </w:tr>
            <w:tr w:rsidR="00C6072D" w14:paraId="7F3D4343" w14:textId="77777777" w:rsidTr="00671DA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55E82487" w14:textId="4534B10A" w:rsidR="00C6072D" w:rsidRPr="004D2956" w:rsidRDefault="00E66B59" w:rsidP="00C6072D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Entire Model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45CE2A75" w14:textId="26160448" w:rsidR="00C6072D" w:rsidRPr="004D2956" w:rsidRDefault="00E66B59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113F9510" w14:textId="31327512" w:rsidR="00C6072D" w:rsidRPr="004D2956" w:rsidRDefault="00E66B59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-0.00678599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4F463006" w14:textId="0F3D5C10" w:rsidR="00C6072D" w:rsidRPr="004D2956" w:rsidRDefault="00E66B59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-0.0184344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52AD2C45" w14:textId="3A2A1CF6" w:rsidR="00C6072D" w:rsidRPr="004D2956" w:rsidRDefault="00E66B59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0.00430669</w:t>
                  </w:r>
                </w:p>
              </w:tc>
              <w:tc>
                <w:tcPr>
                  <w:tcW w:w="954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588847F4" w14:textId="135A5882" w:rsidR="00C6072D" w:rsidRPr="004D2956" w:rsidRDefault="00E66B59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0.0201103</w:t>
                  </w:r>
                </w:p>
              </w:tc>
            </w:tr>
          </w:tbl>
          <w:p w14:paraId="6C4A698F" w14:textId="4A31BD73" w:rsidR="00C6072D" w:rsidRPr="000B04D4" w:rsidRDefault="00E66B59" w:rsidP="00C6072D">
            <w:pPr>
              <w:pStyle w:val="Heading2"/>
            </w:pPr>
            <w:r>
              <w:t>Free body moments</w:t>
            </w:r>
          </w:p>
          <w:tbl>
            <w:tblPr>
              <w:tblStyle w:val="LightGrid-Accent11"/>
              <w:tblW w:w="4998" w:type="pct"/>
              <w:tblInd w:w="4" w:type="dxa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1791"/>
              <w:gridCol w:w="1766"/>
              <w:gridCol w:w="1779"/>
              <w:gridCol w:w="1779"/>
              <w:gridCol w:w="1779"/>
              <w:gridCol w:w="2144"/>
            </w:tblGrid>
            <w:tr w:rsidR="00C6072D" w14:paraId="5D61F42A" w14:textId="77777777" w:rsidTr="00671DA3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7DC0757A" w14:textId="6B6E5672" w:rsidR="00C6072D" w:rsidRDefault="00E66B59" w:rsidP="005C6EA8">
                  <w:r>
                    <w:t>Selection set</w:t>
                  </w:r>
                </w:p>
              </w:tc>
              <w:tc>
                <w:tcPr>
                  <w:tcW w:w="800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5B67C420" w14:textId="3C222E3B" w:rsidR="00C6072D" w:rsidRDefault="00E66B59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Units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36DBF4BD" w14:textId="6E564667" w:rsidR="00C6072D" w:rsidRDefault="00E66B59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X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2F48CCD4" w14:textId="69F9E448" w:rsidR="00C6072D" w:rsidRDefault="00E66B59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Y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16E6B683" w14:textId="135DC706" w:rsidR="00C6072D" w:rsidRDefault="00E66B59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Z</w:t>
                  </w:r>
                </w:p>
              </w:tc>
              <w:tc>
                <w:tcPr>
                  <w:tcW w:w="97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2BF47CBC" w14:textId="21812F5A" w:rsidR="00C6072D" w:rsidRDefault="00E66B59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Resultant</w:t>
                  </w:r>
                </w:p>
              </w:tc>
            </w:tr>
            <w:tr w:rsidR="00C6072D" w14:paraId="2A96461D" w14:textId="77777777" w:rsidTr="00671DA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11E0CE1F" w14:textId="02F74024" w:rsidR="00C6072D" w:rsidRPr="004D2956" w:rsidRDefault="00E66B59" w:rsidP="00C6072D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Entire Model</w:t>
                  </w:r>
                </w:p>
              </w:tc>
              <w:tc>
                <w:tcPr>
                  <w:tcW w:w="800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78502D16" w14:textId="065459DD" w:rsidR="00C6072D" w:rsidRPr="004D2956" w:rsidRDefault="00E66B59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N.m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36DE9D2E" w14:textId="7ED7DBD2" w:rsidR="00C6072D" w:rsidRPr="004D2956" w:rsidRDefault="00E66B59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1540AEAD" w14:textId="32B78C9A" w:rsidR="00C6072D" w:rsidRPr="004D2956" w:rsidRDefault="00E66B59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6D79E8D4" w14:textId="0FA8F358" w:rsidR="00C6072D" w:rsidRPr="004D2956" w:rsidRDefault="00E66B59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97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78E5FFE1" w14:textId="74025A9F" w:rsidR="00C6072D" w:rsidRPr="004D2956" w:rsidRDefault="00E66B59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1e-33</w:t>
                  </w:r>
                </w:p>
              </w:tc>
            </w:tr>
          </w:tbl>
          <w:p w14:paraId="1DB95180" w14:textId="5447DACC" w:rsidR="005F5B79" w:rsidRDefault="005F5B79" w:rsidP="000A7C6B"/>
        </w:tc>
      </w:tr>
      <w:bookmarkEnd w:id="18"/>
      <w:bookmarkEnd w:id="19"/>
      <w:bookmarkEnd w:id="20"/>
    </w:tbl>
    <w:p w14:paraId="47E4F9B5" w14:textId="77777777" w:rsidR="00EC2432" w:rsidRDefault="00EC2432" w:rsidP="00EC243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00"/>
      </w:tblGrid>
      <w:tr w:rsidR="00EC2432" w14:paraId="3EAE4C20" w14:textId="77777777" w:rsidTr="00973246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64D27F73" w14:textId="7398549A" w:rsidR="0050542D" w:rsidRPr="00E66B59" w:rsidRDefault="00E66B59" w:rsidP="00E66B59">
            <w:pPr>
              <w:pStyle w:val="Heading1"/>
            </w:pPr>
            <w:bookmarkStart w:id="21" w:name="_Toc210731617"/>
            <w:r>
              <w:t>Beams</w:t>
            </w:r>
            <w:bookmarkEnd w:id="21"/>
          </w:p>
          <w:p w14:paraId="53FA26C6" w14:textId="397E6350" w:rsidR="00EC2432" w:rsidRDefault="00E66B59" w:rsidP="000A7C6B">
            <w:r>
              <w:rPr>
                <w:sz w:val="24"/>
                <w:szCs w:val="24"/>
              </w:rPr>
              <w:t>No Data</w:t>
            </w:r>
          </w:p>
        </w:tc>
      </w:tr>
    </w:tbl>
    <w:p w14:paraId="3FAB4B6E" w14:textId="77777777" w:rsidR="00EC2432" w:rsidRDefault="00EC2432" w:rsidP="0094009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00"/>
      </w:tblGrid>
      <w:tr w:rsidR="00EC2432" w14:paraId="36B94F57" w14:textId="77777777" w:rsidTr="00A8563F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297992B4" w14:textId="7268D2CE" w:rsidR="00EC2432" w:rsidRDefault="00E66B59" w:rsidP="000A7C6B">
            <w:pPr>
              <w:pStyle w:val="Heading1"/>
            </w:pPr>
            <w:bookmarkStart w:id="22" w:name="_Toc243733152"/>
            <w:bookmarkStart w:id="23" w:name="_Toc245020120"/>
            <w:bookmarkStart w:id="24" w:name="_Toc245020152"/>
            <w:bookmarkStart w:id="25" w:name="_Toc210731618"/>
            <w:r>
              <w:lastRenderedPageBreak/>
              <w:t>Study Results</w:t>
            </w:r>
            <w:bookmarkEnd w:id="25"/>
          </w:p>
          <w:p w14:paraId="43E17AD9" w14:textId="77777777" w:rsidR="00EC2432" w:rsidRDefault="00EC2432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395"/>
              <w:gridCol w:w="2963"/>
              <w:gridCol w:w="2356"/>
              <w:gridCol w:w="2824"/>
            </w:tblGrid>
            <w:tr w:rsidR="00E66B59" w14:paraId="7577B57D" w14:textId="77777777" w:rsidTr="00BF3111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5BD36297" w14:textId="5C529110" w:rsidR="00E66B59" w:rsidRDefault="00E66B59" w:rsidP="00E66B59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577A0FAC" w14:textId="54F5E850" w:rsidR="00E66B59" w:rsidRDefault="00E66B59" w:rsidP="00E66B59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00B82B01" w14:textId="7C5175B7" w:rsidR="00E66B59" w:rsidRDefault="00E66B59" w:rsidP="00E66B59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14:paraId="34567FF5" w14:textId="03C3DDDC" w:rsidR="00E66B59" w:rsidRDefault="00E66B59" w:rsidP="00E66B59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E66B59" w14:paraId="0DF11F29" w14:textId="77777777" w:rsidTr="00BF311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C7A7FCD" w14:textId="32DEAC0C" w:rsidR="00E66B59" w:rsidRPr="004D2956" w:rsidRDefault="00E66B59" w:rsidP="00E66B59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Stress1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2858F3F" w14:textId="46296CB5" w:rsidR="00E66B59" w:rsidRPr="004D2956" w:rsidRDefault="00E66B59" w:rsidP="00E66B5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VON: von Mises Stress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D74764B" w14:textId="77777777" w:rsidR="00E66B59" w:rsidRDefault="00E66B59" w:rsidP="00E66B5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1.208e-04N/m^2</w:t>
                  </w:r>
                </w:p>
                <w:p w14:paraId="68D5516E" w14:textId="77EB20B1" w:rsidR="00E66B59" w:rsidRPr="004D2956" w:rsidRDefault="00E66B59" w:rsidP="00E66B5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3985053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426D4CD" w14:textId="77777777" w:rsidR="00E66B59" w:rsidRDefault="00E66B59" w:rsidP="00E66B5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3.308e+07N/m^2</w:t>
                  </w:r>
                </w:p>
                <w:p w14:paraId="5AA1D83A" w14:textId="50BE9A82" w:rsidR="00E66B59" w:rsidRPr="004D2956" w:rsidRDefault="00E66B59" w:rsidP="00E66B5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4366306</w:t>
                  </w:r>
                </w:p>
              </w:tc>
            </w:tr>
            <w:tr w:rsidR="00E66B59" w14:paraId="13956EBF" w14:textId="77777777" w:rsidTr="00BF3111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7645258F" w14:textId="2BF63685" w:rsidR="00E66B59" w:rsidRDefault="00E66B59" w:rsidP="00E66B59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drawing>
                      <wp:inline distT="0" distB="0" distL="0" distR="0" wp14:anchorId="1F9652AD" wp14:editId="3109DBE4">
                        <wp:extent cx="6858000" cy="4121150"/>
                        <wp:effectExtent l="0" t="0" r="0" b="0"/>
                        <wp:docPr id="1673127894" name="Picture 16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73127894" name=""/>
                                <pic:cNvPicPr/>
                              </pic:nvPicPr>
                              <pic:blipFill>
                                <a:blip r:embed="rId2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58000" cy="41211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55BECB98" w14:textId="1DF1F45D" w:rsidR="00E66B59" w:rsidRPr="004D2956" w:rsidRDefault="00E66B59" w:rsidP="00E66B59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Simplified_Mount_Frame_IRB1200-Static 1-Stress-Stress1</w:t>
                  </w:r>
                </w:p>
              </w:tc>
            </w:tr>
          </w:tbl>
          <w:p w14:paraId="5D97B2F4" w14:textId="77777777" w:rsidR="00E66B59" w:rsidRDefault="00E66B59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691"/>
              <w:gridCol w:w="3223"/>
              <w:gridCol w:w="2490"/>
              <w:gridCol w:w="2134"/>
            </w:tblGrid>
            <w:tr w:rsidR="00E66B59" w14:paraId="0CFC4948" w14:textId="77777777" w:rsidTr="00BF3111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6644B141" w14:textId="1AE146AF" w:rsidR="00E66B59" w:rsidRDefault="00E66B59" w:rsidP="00E66B59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7450F30F" w14:textId="65B24A99" w:rsidR="00E66B59" w:rsidRDefault="00E66B59" w:rsidP="00E66B59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60898E98" w14:textId="7A3278A4" w:rsidR="00E66B59" w:rsidRDefault="00E66B59" w:rsidP="00E66B59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14:paraId="183038B5" w14:textId="445A91C1" w:rsidR="00E66B59" w:rsidRDefault="00E66B59" w:rsidP="00E66B59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E66B59" w14:paraId="57D81C1B" w14:textId="77777777" w:rsidTr="00BF311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593F43F" w14:textId="61F8E101" w:rsidR="00E66B59" w:rsidRPr="004D2956" w:rsidRDefault="00E66B59" w:rsidP="00E66B59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Displacement1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80DEB5A" w14:textId="6755F9EC" w:rsidR="00E66B59" w:rsidRPr="004D2956" w:rsidRDefault="00E66B59" w:rsidP="00E66B5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URES:   Resultant Displacement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CB6695D" w14:textId="77777777" w:rsidR="00E66B59" w:rsidRDefault="00E66B59" w:rsidP="00E66B5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0.000e+00mm</w:t>
                  </w:r>
                </w:p>
                <w:p w14:paraId="290ACD10" w14:textId="6CF4D3B9" w:rsidR="00E66B59" w:rsidRPr="004D2956" w:rsidRDefault="00E66B59" w:rsidP="00E66B5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4014589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F414BCD" w14:textId="77777777" w:rsidR="00E66B59" w:rsidRDefault="00E66B59" w:rsidP="00E66B5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1.497e-04mm</w:t>
                  </w:r>
                </w:p>
                <w:p w14:paraId="1E69B1D6" w14:textId="6705E3BE" w:rsidR="00E66B59" w:rsidRPr="004D2956" w:rsidRDefault="00E66B59" w:rsidP="00E66B5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4553431</w:t>
                  </w:r>
                </w:p>
              </w:tc>
            </w:tr>
            <w:tr w:rsidR="00E66B59" w14:paraId="3322B176" w14:textId="77777777" w:rsidTr="00BF3111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18BB2EF3" w14:textId="5515E40B" w:rsidR="00E66B59" w:rsidRDefault="00E66B59" w:rsidP="00E66B59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lastRenderedPageBreak/>
                    <w:drawing>
                      <wp:inline distT="0" distB="0" distL="0" distR="0" wp14:anchorId="43DA55C9" wp14:editId="0B540328">
                        <wp:extent cx="6858000" cy="4121150"/>
                        <wp:effectExtent l="0" t="0" r="0" b="0"/>
                        <wp:docPr id="640348666" name="Picture 17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40348666" name=""/>
                                <pic:cNvPicPr/>
                              </pic:nvPicPr>
                              <pic:blipFill>
                                <a:blip r:embed="rId2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58000" cy="41211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004CC69" w14:textId="2FE385B1" w:rsidR="00E66B59" w:rsidRPr="004D2956" w:rsidRDefault="00E66B59" w:rsidP="00E66B59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Simplified_Mount_Frame_IRB1200-Static 1-Displacement-Displacement1</w:t>
                  </w:r>
                </w:p>
              </w:tc>
            </w:tr>
          </w:tbl>
          <w:p w14:paraId="62221E38" w14:textId="77777777" w:rsidR="00E66B59" w:rsidRDefault="00E66B59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442"/>
              <w:gridCol w:w="3320"/>
              <w:gridCol w:w="2399"/>
              <w:gridCol w:w="2377"/>
            </w:tblGrid>
            <w:tr w:rsidR="00E66B59" w14:paraId="7773B65A" w14:textId="77777777" w:rsidTr="00BF3111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038E4566" w14:textId="1B4FA7F7" w:rsidR="00E66B59" w:rsidRDefault="00E66B59" w:rsidP="00E66B59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04091028" w14:textId="36851888" w:rsidR="00E66B59" w:rsidRDefault="00E66B59" w:rsidP="00E66B59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6ABD878D" w14:textId="5A513587" w:rsidR="00E66B59" w:rsidRDefault="00E66B59" w:rsidP="00E66B59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14:paraId="04060ED5" w14:textId="4AFFAEE4" w:rsidR="00E66B59" w:rsidRDefault="00E66B59" w:rsidP="00E66B59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E66B59" w14:paraId="22BB124A" w14:textId="77777777" w:rsidTr="00BF311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D2784A5" w14:textId="6D228E23" w:rsidR="00E66B59" w:rsidRPr="004D2956" w:rsidRDefault="00E66B59" w:rsidP="00E66B59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Strain1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01881C9" w14:textId="4894E8CB" w:rsidR="00E66B59" w:rsidRPr="004D2956" w:rsidRDefault="00E66B59" w:rsidP="00E66B5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ESTRN: Equivalent Strain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287F6CA" w14:textId="77777777" w:rsidR="00E66B59" w:rsidRDefault="00E66B59" w:rsidP="00E66B5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1.661e-15</w:t>
                  </w:r>
                </w:p>
                <w:p w14:paraId="2737DFAD" w14:textId="4513901B" w:rsidR="00E66B59" w:rsidRPr="004D2956" w:rsidRDefault="00E66B59" w:rsidP="00E66B5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Element: 2679914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A7D28D0" w14:textId="77777777" w:rsidR="00E66B59" w:rsidRDefault="00E66B59" w:rsidP="00E66B5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2.096e-04</w:t>
                  </w:r>
                </w:p>
                <w:p w14:paraId="258CB9A7" w14:textId="7E937A37" w:rsidR="00E66B59" w:rsidRPr="004D2956" w:rsidRDefault="00E66B59" w:rsidP="00E66B5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Element: 2640853</w:t>
                  </w:r>
                </w:p>
              </w:tc>
            </w:tr>
            <w:tr w:rsidR="00E66B59" w14:paraId="70F6BE91" w14:textId="77777777" w:rsidTr="00BF3111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7DB95375" w14:textId="29220286" w:rsidR="00E66B59" w:rsidRDefault="00E66B59" w:rsidP="00E66B59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lastRenderedPageBreak/>
                    <w:drawing>
                      <wp:inline distT="0" distB="0" distL="0" distR="0" wp14:anchorId="18C785FB" wp14:editId="38395A8F">
                        <wp:extent cx="6858000" cy="4121150"/>
                        <wp:effectExtent l="0" t="0" r="0" b="0"/>
                        <wp:docPr id="241371172" name="Picture 18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41371172" name=""/>
                                <pic:cNvPicPr/>
                              </pic:nvPicPr>
                              <pic:blipFill>
                                <a:blip r:embed="rId2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58000" cy="41211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49C3A0A5" w14:textId="5D370835" w:rsidR="00E66B59" w:rsidRPr="004D2956" w:rsidRDefault="00E66B59" w:rsidP="00E66B59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Simplified_Mount_Frame_IRB1200-Static 1-Strain-Strain1</w:t>
                  </w:r>
                </w:p>
              </w:tc>
            </w:tr>
          </w:tbl>
          <w:p w14:paraId="4C907280" w14:textId="77777777" w:rsidR="00E66B59" w:rsidRDefault="00E66B59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433"/>
              <w:gridCol w:w="3254"/>
              <w:gridCol w:w="2437"/>
              <w:gridCol w:w="2414"/>
            </w:tblGrid>
            <w:tr w:rsidR="00E66B59" w14:paraId="3BC9E247" w14:textId="77777777" w:rsidTr="00BF3111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2AAD3BB7" w14:textId="552A5FDC" w:rsidR="00E66B59" w:rsidRDefault="00E66B59" w:rsidP="00E66B59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52D89C38" w14:textId="4E5978BA" w:rsidR="00E66B59" w:rsidRDefault="00E66B59" w:rsidP="00E66B59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5AEDE7C9" w14:textId="20EF7B64" w:rsidR="00E66B59" w:rsidRDefault="00E66B59" w:rsidP="00E66B59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14:paraId="73E1E2E2" w14:textId="0420FBED" w:rsidR="00E66B59" w:rsidRDefault="00E66B59" w:rsidP="00E66B59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E66B59" w14:paraId="7DE41E16" w14:textId="77777777" w:rsidTr="00BF311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AFA801B" w14:textId="01E4F17B" w:rsidR="00E66B59" w:rsidRPr="004D2956" w:rsidRDefault="00E66B59" w:rsidP="00E66B59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Factor of Safety1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7115C23" w14:textId="666471D5" w:rsidR="00E66B59" w:rsidRPr="004D2956" w:rsidRDefault="00E66B59" w:rsidP="00E66B5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Automatic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5B62609" w14:textId="77777777" w:rsidR="00E66B59" w:rsidRDefault="00E66B59" w:rsidP="00E66B5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6.500e+00</w:t>
                  </w:r>
                </w:p>
                <w:p w14:paraId="40085367" w14:textId="37DDDFB1" w:rsidR="00E66B59" w:rsidRPr="004D2956" w:rsidRDefault="00E66B59" w:rsidP="00E66B5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4366306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98166B6" w14:textId="77777777" w:rsidR="00E66B59" w:rsidRDefault="00E66B59" w:rsidP="00E66B5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4.222e+09</w:t>
                  </w:r>
                </w:p>
                <w:p w14:paraId="1A746219" w14:textId="544E43FC" w:rsidR="00E66B59" w:rsidRPr="004D2956" w:rsidRDefault="00E66B59" w:rsidP="00E66B5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1914078</w:t>
                  </w:r>
                </w:p>
              </w:tc>
            </w:tr>
            <w:tr w:rsidR="00E66B59" w14:paraId="070F81D8" w14:textId="77777777" w:rsidTr="00BF3111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33633D5C" w14:textId="362EA500" w:rsidR="00E66B59" w:rsidRDefault="00E66B59" w:rsidP="00E66B59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lastRenderedPageBreak/>
                    <w:drawing>
                      <wp:inline distT="0" distB="0" distL="0" distR="0" wp14:anchorId="367CBD5A" wp14:editId="44C44289">
                        <wp:extent cx="6858000" cy="4121150"/>
                        <wp:effectExtent l="0" t="0" r="0" b="0"/>
                        <wp:docPr id="110837054" name="Picture 19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0837054" name=""/>
                                <pic:cNvPicPr/>
                              </pic:nvPicPr>
                              <pic:blipFill>
                                <a:blip r:embed="rId2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58000" cy="41211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0135C692" w14:textId="011496E4" w:rsidR="00E66B59" w:rsidRPr="004D2956" w:rsidRDefault="00E66B59" w:rsidP="00E66B59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Simplified_Mount_Frame_IRB1200-Static 1-Factor of Safety-Factor of Safety1</w:t>
                  </w:r>
                </w:p>
              </w:tc>
            </w:tr>
          </w:tbl>
          <w:p w14:paraId="3C15ED50" w14:textId="77777777" w:rsidR="00E66B59" w:rsidRPr="000B04D4" w:rsidRDefault="00E66B59" w:rsidP="000A7C6B"/>
          <w:bookmarkEnd w:id="22"/>
          <w:bookmarkEnd w:id="23"/>
          <w:bookmarkEnd w:id="24"/>
          <w:p w14:paraId="6967306A" w14:textId="64277E44" w:rsidR="00EC2432" w:rsidRDefault="00EC2432" w:rsidP="000A7C6B"/>
        </w:tc>
      </w:tr>
    </w:tbl>
    <w:p w14:paraId="7E25879B" w14:textId="77777777" w:rsidR="000B1701" w:rsidRDefault="000B1701" w:rsidP="000B170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00"/>
      </w:tblGrid>
      <w:tr w:rsidR="000B1701" w14:paraId="3F03C3CF" w14:textId="77777777" w:rsidTr="000A7C6B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76C0016E" w14:textId="61AC0C7F" w:rsidR="000B1701" w:rsidRDefault="00E66B59" w:rsidP="00E66B59">
            <w:pPr>
              <w:pStyle w:val="Heading1"/>
            </w:pPr>
            <w:bookmarkStart w:id="26" w:name="_Toc210731619"/>
            <w:r>
              <w:t>Conclusion</w:t>
            </w:r>
            <w:bookmarkEnd w:id="26"/>
          </w:p>
        </w:tc>
      </w:tr>
    </w:tbl>
    <w:p w14:paraId="0AB3AE3D" w14:textId="5C4EF846" w:rsidR="00AC3438" w:rsidRPr="00AC3438" w:rsidRDefault="00AC3438" w:rsidP="00FE0924"/>
    <w:sectPr w:rsidR="00AC3438" w:rsidRPr="00AC3438" w:rsidSect="00E66B59">
      <w:footerReference w:type="default" r:id="rId26"/>
      <w:footerReference w:type="first" r:id="rId27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3702EB" w14:textId="77777777" w:rsidR="00E66B59" w:rsidRDefault="00E66B59" w:rsidP="00F25CD7">
      <w:pPr>
        <w:spacing w:after="0" w:line="240" w:lineRule="auto"/>
      </w:pPr>
      <w:r>
        <w:separator/>
      </w:r>
    </w:p>
  </w:endnote>
  <w:endnote w:type="continuationSeparator" w:id="0">
    <w:p w14:paraId="5481D3EE" w14:textId="77777777" w:rsidR="00E66B59" w:rsidRDefault="00E66B59" w:rsidP="00F25C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single" w:sz="36" w:space="0" w:color="A6A6A6" w:themeColor="background1" w:themeShade="A6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73"/>
      <w:gridCol w:w="3890"/>
      <w:gridCol w:w="4491"/>
      <w:gridCol w:w="546"/>
    </w:tblGrid>
    <w:tr w:rsidR="00FD315C" w14:paraId="7C9BD925" w14:textId="77777777" w:rsidTr="003E1AE9">
      <w:tc>
        <w:tcPr>
          <w:tcW w:w="867" w:type="pct"/>
        </w:tcPr>
        <w:p w14:paraId="72BE23D5" w14:textId="77777777" w:rsidR="00FD315C" w:rsidRDefault="00FD315C" w:rsidP="00E217C8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noProof/>
            </w:rPr>
            <w:drawing>
              <wp:inline distT="0" distB="0" distL="0" distR="0" wp14:anchorId="0F9499F2" wp14:editId="52E292E8">
                <wp:extent cx="1019175" cy="552772"/>
                <wp:effectExtent l="0" t="0" r="0" b="0"/>
                <wp:docPr id="2" name="Pictur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55277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801" w:type="pct"/>
          <w:vAlign w:val="bottom"/>
        </w:tcPr>
        <w:p w14:paraId="0371964C" w14:textId="1604C791" w:rsidR="00FD315C" w:rsidRDefault="00E66B59" w:rsidP="00E217C8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Analyzed with SOLIDWORKS Simulation</w:t>
          </w:r>
        </w:p>
      </w:tc>
      <w:tc>
        <w:tcPr>
          <w:tcW w:w="2079" w:type="pct"/>
          <w:vAlign w:val="bottom"/>
        </w:tcPr>
        <w:p w14:paraId="379F9516" w14:textId="5C464255" w:rsidR="00FD315C" w:rsidRDefault="00E66B59" w:rsidP="00E217C8">
          <w:pPr>
            <w:jc w:val="right"/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Simulation of Simplified_Mount_Frame_IRB1200</w:t>
          </w:r>
        </w:p>
      </w:tc>
      <w:tc>
        <w:tcPr>
          <w:tcW w:w="0" w:type="auto"/>
          <w:vAlign w:val="bottom"/>
        </w:tcPr>
        <w:p w14:paraId="00273EAB" w14:textId="77777777" w:rsidR="00FD315C" w:rsidRDefault="00FD315C" w:rsidP="00E217C8">
          <w:pPr>
            <w:jc w:val="right"/>
            <w:rPr>
              <w:rFonts w:asciiTheme="majorHAnsi" w:hAnsiTheme="majorHAnsi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9E62B6">
            <w:rPr>
              <w:noProof/>
            </w:rPr>
            <w:t>16</w:t>
          </w:r>
          <w:r>
            <w:rPr>
              <w:noProof/>
            </w:rPr>
            <w:fldChar w:fldCharType="end"/>
          </w:r>
        </w:p>
      </w:tc>
    </w:tr>
  </w:tbl>
  <w:p w14:paraId="01E65509" w14:textId="77777777" w:rsidR="00FD315C" w:rsidRPr="00BF0BC4" w:rsidRDefault="00FD315C" w:rsidP="00BF0BC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998" w:type="dxa"/>
      <w:tblBorders>
        <w:top w:val="single" w:sz="36" w:space="0" w:color="A6A6A6" w:themeColor="background1" w:themeShade="A6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908"/>
      <w:gridCol w:w="3960"/>
      <w:gridCol w:w="4770"/>
      <w:gridCol w:w="360"/>
    </w:tblGrid>
    <w:tr w:rsidR="00FD315C" w14:paraId="0B60C801" w14:textId="77777777" w:rsidTr="00BF0BC4">
      <w:tc>
        <w:tcPr>
          <w:tcW w:w="1908" w:type="dxa"/>
        </w:tcPr>
        <w:p w14:paraId="26DA2D54" w14:textId="77777777" w:rsidR="00FD315C" w:rsidRDefault="00FD315C" w:rsidP="009C008A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noProof/>
            </w:rPr>
            <w:drawing>
              <wp:inline distT="0" distB="0" distL="0" distR="0" wp14:anchorId="592ABEBF" wp14:editId="57E497E0">
                <wp:extent cx="1019175" cy="552772"/>
                <wp:effectExtent l="0" t="0" r="0" b="0"/>
                <wp:docPr id="1" name="Pictur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55277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0" w:type="dxa"/>
          <w:vAlign w:val="bottom"/>
        </w:tcPr>
        <w:p w14:paraId="1B09B9B2" w14:textId="29536B8E" w:rsidR="00FD315C" w:rsidRDefault="00E66B59" w:rsidP="00BF0BC4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Analyzed with SOLIDWORKS Simulation</w:t>
          </w:r>
          <w:r w:rsidR="00FD315C">
            <w:rPr>
              <w:rFonts w:asciiTheme="majorHAnsi" w:hAnsiTheme="majorHAnsi"/>
            </w:rPr>
            <w:ptab w:relativeTo="margin" w:alignment="right" w:leader="none"/>
          </w:r>
        </w:p>
      </w:tc>
      <w:tc>
        <w:tcPr>
          <w:tcW w:w="4770" w:type="dxa"/>
          <w:vAlign w:val="bottom"/>
        </w:tcPr>
        <w:p w14:paraId="5F25B4C2" w14:textId="65180512" w:rsidR="00FD315C" w:rsidRDefault="00E66B59" w:rsidP="00BF0BC4">
          <w:pPr>
            <w:jc w:val="right"/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Simulation of Simplified_Mount_Frame_IRB1200</w:t>
          </w:r>
        </w:p>
      </w:tc>
      <w:tc>
        <w:tcPr>
          <w:tcW w:w="360" w:type="dxa"/>
          <w:vAlign w:val="bottom"/>
        </w:tcPr>
        <w:p w14:paraId="4494612D" w14:textId="77777777" w:rsidR="00FD315C" w:rsidRDefault="00FD315C" w:rsidP="00BF0BC4">
          <w:pPr>
            <w:jc w:val="right"/>
            <w:rPr>
              <w:rFonts w:asciiTheme="majorHAnsi" w:hAnsiTheme="majorHAnsi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9E62B6">
            <w:rPr>
              <w:noProof/>
            </w:rPr>
            <w:t>1</w:t>
          </w:r>
          <w:r>
            <w:rPr>
              <w:noProof/>
            </w:rPr>
            <w:fldChar w:fldCharType="end"/>
          </w:r>
        </w:p>
      </w:tc>
    </w:tr>
  </w:tbl>
  <w:p w14:paraId="1AE57AE0" w14:textId="77777777" w:rsidR="00FD315C" w:rsidRPr="00F25CD7" w:rsidRDefault="00FD315C" w:rsidP="00BF0BC4">
    <w:pPr>
      <w:rPr>
        <w:rFonts w:asciiTheme="majorHAnsi" w:hAnsiTheme="majorHAns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3FEF9D" w14:textId="77777777" w:rsidR="00E66B59" w:rsidRDefault="00E66B59" w:rsidP="00F25CD7">
      <w:pPr>
        <w:spacing w:after="0" w:line="240" w:lineRule="auto"/>
      </w:pPr>
      <w:r>
        <w:separator/>
      </w:r>
    </w:p>
  </w:footnote>
  <w:footnote w:type="continuationSeparator" w:id="0">
    <w:p w14:paraId="6831E4C2" w14:textId="77777777" w:rsidR="00E66B59" w:rsidRDefault="00E66B59" w:rsidP="00F25CD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B59"/>
    <w:rsid w:val="0000137B"/>
    <w:rsid w:val="00010297"/>
    <w:rsid w:val="00011FAA"/>
    <w:rsid w:val="00012697"/>
    <w:rsid w:val="00013AE1"/>
    <w:rsid w:val="0001738E"/>
    <w:rsid w:val="000254A3"/>
    <w:rsid w:val="0003263E"/>
    <w:rsid w:val="00041F86"/>
    <w:rsid w:val="00042C9D"/>
    <w:rsid w:val="00045416"/>
    <w:rsid w:val="0004566C"/>
    <w:rsid w:val="00045D8E"/>
    <w:rsid w:val="00046E69"/>
    <w:rsid w:val="000472D5"/>
    <w:rsid w:val="00051A69"/>
    <w:rsid w:val="0006117A"/>
    <w:rsid w:val="00062A77"/>
    <w:rsid w:val="000657DF"/>
    <w:rsid w:val="00067CD2"/>
    <w:rsid w:val="000748C7"/>
    <w:rsid w:val="00076F1F"/>
    <w:rsid w:val="00077EA0"/>
    <w:rsid w:val="00093E17"/>
    <w:rsid w:val="00094C86"/>
    <w:rsid w:val="0009692D"/>
    <w:rsid w:val="000A26FE"/>
    <w:rsid w:val="000A7C6B"/>
    <w:rsid w:val="000B04D4"/>
    <w:rsid w:val="000B1222"/>
    <w:rsid w:val="000B1701"/>
    <w:rsid w:val="000B48EF"/>
    <w:rsid w:val="000B7D77"/>
    <w:rsid w:val="000C057D"/>
    <w:rsid w:val="000C327C"/>
    <w:rsid w:val="000C77EC"/>
    <w:rsid w:val="000D3430"/>
    <w:rsid w:val="000E0C9C"/>
    <w:rsid w:val="000E43FF"/>
    <w:rsid w:val="000E4BB1"/>
    <w:rsid w:val="000F054F"/>
    <w:rsid w:val="000F1CCF"/>
    <w:rsid w:val="000F2729"/>
    <w:rsid w:val="000F2E35"/>
    <w:rsid w:val="000F644C"/>
    <w:rsid w:val="001041F1"/>
    <w:rsid w:val="00104BD8"/>
    <w:rsid w:val="00104F82"/>
    <w:rsid w:val="001107DF"/>
    <w:rsid w:val="00110F5A"/>
    <w:rsid w:val="00112287"/>
    <w:rsid w:val="00114A59"/>
    <w:rsid w:val="0012453F"/>
    <w:rsid w:val="001266A9"/>
    <w:rsid w:val="00126B03"/>
    <w:rsid w:val="0013130B"/>
    <w:rsid w:val="00131991"/>
    <w:rsid w:val="00132707"/>
    <w:rsid w:val="00133C1E"/>
    <w:rsid w:val="0014589D"/>
    <w:rsid w:val="00145AEE"/>
    <w:rsid w:val="00145DDC"/>
    <w:rsid w:val="00154A1A"/>
    <w:rsid w:val="00156984"/>
    <w:rsid w:val="00157547"/>
    <w:rsid w:val="0016118C"/>
    <w:rsid w:val="0016795E"/>
    <w:rsid w:val="0017091B"/>
    <w:rsid w:val="001727D3"/>
    <w:rsid w:val="00172CE4"/>
    <w:rsid w:val="00175029"/>
    <w:rsid w:val="00182DE5"/>
    <w:rsid w:val="001B7F7E"/>
    <w:rsid w:val="001C09CA"/>
    <w:rsid w:val="001C1394"/>
    <w:rsid w:val="001C2C27"/>
    <w:rsid w:val="001C6175"/>
    <w:rsid w:val="001C68C3"/>
    <w:rsid w:val="001D191C"/>
    <w:rsid w:val="001D2470"/>
    <w:rsid w:val="001D33E3"/>
    <w:rsid w:val="001D44E0"/>
    <w:rsid w:val="001D4E39"/>
    <w:rsid w:val="001D4EB4"/>
    <w:rsid w:val="001E02C4"/>
    <w:rsid w:val="001E6BF0"/>
    <w:rsid w:val="00211C62"/>
    <w:rsid w:val="00213D4E"/>
    <w:rsid w:val="00221495"/>
    <w:rsid w:val="00224B64"/>
    <w:rsid w:val="00224CED"/>
    <w:rsid w:val="00233069"/>
    <w:rsid w:val="002338C7"/>
    <w:rsid w:val="00233BA9"/>
    <w:rsid w:val="0023407B"/>
    <w:rsid w:val="00235AEA"/>
    <w:rsid w:val="0024514E"/>
    <w:rsid w:val="00250E47"/>
    <w:rsid w:val="002513DE"/>
    <w:rsid w:val="0025260F"/>
    <w:rsid w:val="00254A3E"/>
    <w:rsid w:val="0025637B"/>
    <w:rsid w:val="00256EDD"/>
    <w:rsid w:val="00261F85"/>
    <w:rsid w:val="0026639C"/>
    <w:rsid w:val="002702DA"/>
    <w:rsid w:val="00270D1B"/>
    <w:rsid w:val="00274A00"/>
    <w:rsid w:val="002819B4"/>
    <w:rsid w:val="0028256C"/>
    <w:rsid w:val="00284A85"/>
    <w:rsid w:val="00285FA1"/>
    <w:rsid w:val="00290760"/>
    <w:rsid w:val="00296338"/>
    <w:rsid w:val="002A16AE"/>
    <w:rsid w:val="002A2E51"/>
    <w:rsid w:val="002A2E6D"/>
    <w:rsid w:val="002A57F3"/>
    <w:rsid w:val="002A743A"/>
    <w:rsid w:val="002B09F9"/>
    <w:rsid w:val="002B4DE8"/>
    <w:rsid w:val="002B70DE"/>
    <w:rsid w:val="002C3768"/>
    <w:rsid w:val="002C4B8E"/>
    <w:rsid w:val="002C53F9"/>
    <w:rsid w:val="002C6D8B"/>
    <w:rsid w:val="002D055F"/>
    <w:rsid w:val="002D23A5"/>
    <w:rsid w:val="002D486C"/>
    <w:rsid w:val="002E61D4"/>
    <w:rsid w:val="002F5299"/>
    <w:rsid w:val="00302F75"/>
    <w:rsid w:val="00306332"/>
    <w:rsid w:val="0031193C"/>
    <w:rsid w:val="00311B03"/>
    <w:rsid w:val="00320DF7"/>
    <w:rsid w:val="00327761"/>
    <w:rsid w:val="003319D9"/>
    <w:rsid w:val="00336854"/>
    <w:rsid w:val="00343025"/>
    <w:rsid w:val="003503B2"/>
    <w:rsid w:val="00356521"/>
    <w:rsid w:val="00361FBD"/>
    <w:rsid w:val="003626AA"/>
    <w:rsid w:val="00363576"/>
    <w:rsid w:val="00366154"/>
    <w:rsid w:val="00371880"/>
    <w:rsid w:val="00371DE1"/>
    <w:rsid w:val="00375C14"/>
    <w:rsid w:val="00375FC8"/>
    <w:rsid w:val="00384B4F"/>
    <w:rsid w:val="00385A54"/>
    <w:rsid w:val="00394767"/>
    <w:rsid w:val="003954C1"/>
    <w:rsid w:val="0039554D"/>
    <w:rsid w:val="003968C9"/>
    <w:rsid w:val="003A6C5E"/>
    <w:rsid w:val="003B07C8"/>
    <w:rsid w:val="003B353A"/>
    <w:rsid w:val="003B631F"/>
    <w:rsid w:val="003C3DDE"/>
    <w:rsid w:val="003C7A68"/>
    <w:rsid w:val="003D1F2A"/>
    <w:rsid w:val="003D5A04"/>
    <w:rsid w:val="003E0E80"/>
    <w:rsid w:val="003E1AE9"/>
    <w:rsid w:val="003E3D72"/>
    <w:rsid w:val="003E6C57"/>
    <w:rsid w:val="003E7CD5"/>
    <w:rsid w:val="003F154A"/>
    <w:rsid w:val="003F2268"/>
    <w:rsid w:val="003F4B2F"/>
    <w:rsid w:val="003F502F"/>
    <w:rsid w:val="003F716F"/>
    <w:rsid w:val="0040100F"/>
    <w:rsid w:val="00402D16"/>
    <w:rsid w:val="00404B17"/>
    <w:rsid w:val="0041130B"/>
    <w:rsid w:val="004131D6"/>
    <w:rsid w:val="00415831"/>
    <w:rsid w:val="004206E2"/>
    <w:rsid w:val="004307A5"/>
    <w:rsid w:val="004309A9"/>
    <w:rsid w:val="00432595"/>
    <w:rsid w:val="00434EED"/>
    <w:rsid w:val="00437DF6"/>
    <w:rsid w:val="00443A06"/>
    <w:rsid w:val="0044448A"/>
    <w:rsid w:val="00445FB0"/>
    <w:rsid w:val="00451E89"/>
    <w:rsid w:val="00452CBC"/>
    <w:rsid w:val="00456659"/>
    <w:rsid w:val="00461831"/>
    <w:rsid w:val="0046309C"/>
    <w:rsid w:val="00464E05"/>
    <w:rsid w:val="0046503E"/>
    <w:rsid w:val="004654B1"/>
    <w:rsid w:val="0046584B"/>
    <w:rsid w:val="00467971"/>
    <w:rsid w:val="004766D3"/>
    <w:rsid w:val="00480711"/>
    <w:rsid w:val="00481BC3"/>
    <w:rsid w:val="00483B0D"/>
    <w:rsid w:val="004850B3"/>
    <w:rsid w:val="00485382"/>
    <w:rsid w:val="0048560F"/>
    <w:rsid w:val="00486931"/>
    <w:rsid w:val="004914FD"/>
    <w:rsid w:val="0049670D"/>
    <w:rsid w:val="00496A50"/>
    <w:rsid w:val="004973B2"/>
    <w:rsid w:val="004A0724"/>
    <w:rsid w:val="004A39A0"/>
    <w:rsid w:val="004A4EC3"/>
    <w:rsid w:val="004B1153"/>
    <w:rsid w:val="004B3022"/>
    <w:rsid w:val="004B533C"/>
    <w:rsid w:val="004C2BA6"/>
    <w:rsid w:val="004C56AF"/>
    <w:rsid w:val="004C6C52"/>
    <w:rsid w:val="004D2956"/>
    <w:rsid w:val="004D4548"/>
    <w:rsid w:val="004D69F9"/>
    <w:rsid w:val="004E1E60"/>
    <w:rsid w:val="004E282D"/>
    <w:rsid w:val="004E49CB"/>
    <w:rsid w:val="004E601E"/>
    <w:rsid w:val="004E6E74"/>
    <w:rsid w:val="004E71C6"/>
    <w:rsid w:val="004F4902"/>
    <w:rsid w:val="004F5453"/>
    <w:rsid w:val="004F6DE4"/>
    <w:rsid w:val="00501027"/>
    <w:rsid w:val="00502F41"/>
    <w:rsid w:val="0050542D"/>
    <w:rsid w:val="00515C90"/>
    <w:rsid w:val="005273D5"/>
    <w:rsid w:val="00531B9C"/>
    <w:rsid w:val="005324B5"/>
    <w:rsid w:val="00533322"/>
    <w:rsid w:val="0053380E"/>
    <w:rsid w:val="005370E0"/>
    <w:rsid w:val="00543154"/>
    <w:rsid w:val="00544EB5"/>
    <w:rsid w:val="005550D9"/>
    <w:rsid w:val="00557585"/>
    <w:rsid w:val="005615F7"/>
    <w:rsid w:val="00572FAC"/>
    <w:rsid w:val="0057633A"/>
    <w:rsid w:val="00577134"/>
    <w:rsid w:val="00580168"/>
    <w:rsid w:val="00585BF8"/>
    <w:rsid w:val="00587B85"/>
    <w:rsid w:val="005912A4"/>
    <w:rsid w:val="00595010"/>
    <w:rsid w:val="005A042B"/>
    <w:rsid w:val="005A3F5C"/>
    <w:rsid w:val="005A5DC6"/>
    <w:rsid w:val="005A7339"/>
    <w:rsid w:val="005B2DB4"/>
    <w:rsid w:val="005B3D16"/>
    <w:rsid w:val="005C43C5"/>
    <w:rsid w:val="005C6EA8"/>
    <w:rsid w:val="005E0D69"/>
    <w:rsid w:val="005E18F1"/>
    <w:rsid w:val="005E1D57"/>
    <w:rsid w:val="005E294F"/>
    <w:rsid w:val="005E6703"/>
    <w:rsid w:val="005E717D"/>
    <w:rsid w:val="005E7EBE"/>
    <w:rsid w:val="005F0818"/>
    <w:rsid w:val="005F5B79"/>
    <w:rsid w:val="0061359C"/>
    <w:rsid w:val="006208CB"/>
    <w:rsid w:val="00624843"/>
    <w:rsid w:val="006345A4"/>
    <w:rsid w:val="00637A90"/>
    <w:rsid w:val="006447E4"/>
    <w:rsid w:val="00644D66"/>
    <w:rsid w:val="006514AC"/>
    <w:rsid w:val="006518B5"/>
    <w:rsid w:val="0065584B"/>
    <w:rsid w:val="00657E37"/>
    <w:rsid w:val="006603F7"/>
    <w:rsid w:val="006631C4"/>
    <w:rsid w:val="00667F83"/>
    <w:rsid w:val="00671DA3"/>
    <w:rsid w:val="006754CC"/>
    <w:rsid w:val="00690657"/>
    <w:rsid w:val="00691BFB"/>
    <w:rsid w:val="006936A0"/>
    <w:rsid w:val="006960B7"/>
    <w:rsid w:val="00697735"/>
    <w:rsid w:val="006A0977"/>
    <w:rsid w:val="006A3119"/>
    <w:rsid w:val="006A3AD9"/>
    <w:rsid w:val="006A441F"/>
    <w:rsid w:val="006A45A4"/>
    <w:rsid w:val="006B1566"/>
    <w:rsid w:val="006B44C5"/>
    <w:rsid w:val="006B4FDD"/>
    <w:rsid w:val="006B59BF"/>
    <w:rsid w:val="006C1902"/>
    <w:rsid w:val="006D0498"/>
    <w:rsid w:val="006D2E38"/>
    <w:rsid w:val="006E39BC"/>
    <w:rsid w:val="006E4EA4"/>
    <w:rsid w:val="006F485A"/>
    <w:rsid w:val="006F79B9"/>
    <w:rsid w:val="007107BE"/>
    <w:rsid w:val="00710F80"/>
    <w:rsid w:val="00712E0F"/>
    <w:rsid w:val="00715A02"/>
    <w:rsid w:val="00715C54"/>
    <w:rsid w:val="00730C0E"/>
    <w:rsid w:val="007324D7"/>
    <w:rsid w:val="0073530D"/>
    <w:rsid w:val="00737429"/>
    <w:rsid w:val="00740479"/>
    <w:rsid w:val="007433C1"/>
    <w:rsid w:val="007438DA"/>
    <w:rsid w:val="00752575"/>
    <w:rsid w:val="00760824"/>
    <w:rsid w:val="007621E5"/>
    <w:rsid w:val="00766AD1"/>
    <w:rsid w:val="00767579"/>
    <w:rsid w:val="007721D7"/>
    <w:rsid w:val="00772F31"/>
    <w:rsid w:val="007763C7"/>
    <w:rsid w:val="007833AC"/>
    <w:rsid w:val="00784E99"/>
    <w:rsid w:val="00792ADA"/>
    <w:rsid w:val="00795FEE"/>
    <w:rsid w:val="00797A42"/>
    <w:rsid w:val="00797FE2"/>
    <w:rsid w:val="007A15E4"/>
    <w:rsid w:val="007B4A87"/>
    <w:rsid w:val="007B5CD9"/>
    <w:rsid w:val="007B740B"/>
    <w:rsid w:val="007C0010"/>
    <w:rsid w:val="007C3651"/>
    <w:rsid w:val="007D2755"/>
    <w:rsid w:val="007D43DF"/>
    <w:rsid w:val="007E0F84"/>
    <w:rsid w:val="007E2752"/>
    <w:rsid w:val="007E52D0"/>
    <w:rsid w:val="007F0CAF"/>
    <w:rsid w:val="007F46EC"/>
    <w:rsid w:val="007F545C"/>
    <w:rsid w:val="007F5A45"/>
    <w:rsid w:val="00801834"/>
    <w:rsid w:val="00807740"/>
    <w:rsid w:val="008153C7"/>
    <w:rsid w:val="008210E8"/>
    <w:rsid w:val="008247CA"/>
    <w:rsid w:val="00836EAE"/>
    <w:rsid w:val="0084091E"/>
    <w:rsid w:val="00840CC7"/>
    <w:rsid w:val="0084245F"/>
    <w:rsid w:val="00851125"/>
    <w:rsid w:val="00854016"/>
    <w:rsid w:val="008565B2"/>
    <w:rsid w:val="00865DA4"/>
    <w:rsid w:val="00874134"/>
    <w:rsid w:val="0087415D"/>
    <w:rsid w:val="0088230B"/>
    <w:rsid w:val="00891E51"/>
    <w:rsid w:val="00894755"/>
    <w:rsid w:val="00894C77"/>
    <w:rsid w:val="0089636A"/>
    <w:rsid w:val="00897E8E"/>
    <w:rsid w:val="008A21B9"/>
    <w:rsid w:val="008A3365"/>
    <w:rsid w:val="008A5791"/>
    <w:rsid w:val="008A7ADD"/>
    <w:rsid w:val="008A7D45"/>
    <w:rsid w:val="008B5DB9"/>
    <w:rsid w:val="008B7AD0"/>
    <w:rsid w:val="008C35A8"/>
    <w:rsid w:val="008C3A88"/>
    <w:rsid w:val="008D25E7"/>
    <w:rsid w:val="008D3911"/>
    <w:rsid w:val="008D46FB"/>
    <w:rsid w:val="008D7043"/>
    <w:rsid w:val="008D7834"/>
    <w:rsid w:val="008E4851"/>
    <w:rsid w:val="008E656F"/>
    <w:rsid w:val="00901E44"/>
    <w:rsid w:val="009079B5"/>
    <w:rsid w:val="00915DF6"/>
    <w:rsid w:val="00916A7F"/>
    <w:rsid w:val="009175F9"/>
    <w:rsid w:val="00920A55"/>
    <w:rsid w:val="00924549"/>
    <w:rsid w:val="009249E2"/>
    <w:rsid w:val="0092522F"/>
    <w:rsid w:val="0093135B"/>
    <w:rsid w:val="00931415"/>
    <w:rsid w:val="00931A46"/>
    <w:rsid w:val="00931A73"/>
    <w:rsid w:val="00935682"/>
    <w:rsid w:val="00936F62"/>
    <w:rsid w:val="00940093"/>
    <w:rsid w:val="009400C8"/>
    <w:rsid w:val="0094014A"/>
    <w:rsid w:val="00942F6F"/>
    <w:rsid w:val="0094558B"/>
    <w:rsid w:val="00947D5F"/>
    <w:rsid w:val="00953232"/>
    <w:rsid w:val="0095411A"/>
    <w:rsid w:val="009558AD"/>
    <w:rsid w:val="00955A90"/>
    <w:rsid w:val="009572E7"/>
    <w:rsid w:val="00957B1B"/>
    <w:rsid w:val="009672C3"/>
    <w:rsid w:val="00970818"/>
    <w:rsid w:val="00973246"/>
    <w:rsid w:val="009732C6"/>
    <w:rsid w:val="009755C2"/>
    <w:rsid w:val="0098471A"/>
    <w:rsid w:val="00987335"/>
    <w:rsid w:val="009A0586"/>
    <w:rsid w:val="009A0672"/>
    <w:rsid w:val="009A0693"/>
    <w:rsid w:val="009A1D59"/>
    <w:rsid w:val="009A2929"/>
    <w:rsid w:val="009A49A6"/>
    <w:rsid w:val="009B1194"/>
    <w:rsid w:val="009B2C63"/>
    <w:rsid w:val="009B3A25"/>
    <w:rsid w:val="009B6368"/>
    <w:rsid w:val="009B6A64"/>
    <w:rsid w:val="009C008A"/>
    <w:rsid w:val="009C0A33"/>
    <w:rsid w:val="009C5582"/>
    <w:rsid w:val="009D18C8"/>
    <w:rsid w:val="009D29C5"/>
    <w:rsid w:val="009D594A"/>
    <w:rsid w:val="009E48B4"/>
    <w:rsid w:val="009E62B6"/>
    <w:rsid w:val="009E7C50"/>
    <w:rsid w:val="009E7F81"/>
    <w:rsid w:val="009F13F1"/>
    <w:rsid w:val="009F39F8"/>
    <w:rsid w:val="009F4372"/>
    <w:rsid w:val="009F6AB3"/>
    <w:rsid w:val="00A0746F"/>
    <w:rsid w:val="00A1276F"/>
    <w:rsid w:val="00A14EA8"/>
    <w:rsid w:val="00A22CA8"/>
    <w:rsid w:val="00A23062"/>
    <w:rsid w:val="00A33942"/>
    <w:rsid w:val="00A34BC8"/>
    <w:rsid w:val="00A37EFA"/>
    <w:rsid w:val="00A43A5B"/>
    <w:rsid w:val="00A45B3E"/>
    <w:rsid w:val="00A471E8"/>
    <w:rsid w:val="00A5373F"/>
    <w:rsid w:val="00A54E07"/>
    <w:rsid w:val="00A54EB8"/>
    <w:rsid w:val="00A57F84"/>
    <w:rsid w:val="00A61A59"/>
    <w:rsid w:val="00A6304F"/>
    <w:rsid w:val="00A71F3A"/>
    <w:rsid w:val="00A809FF"/>
    <w:rsid w:val="00A81A75"/>
    <w:rsid w:val="00A82ED6"/>
    <w:rsid w:val="00A83EA1"/>
    <w:rsid w:val="00A83F24"/>
    <w:rsid w:val="00A8563F"/>
    <w:rsid w:val="00A91AE2"/>
    <w:rsid w:val="00A9531D"/>
    <w:rsid w:val="00A96F2C"/>
    <w:rsid w:val="00AA4DA4"/>
    <w:rsid w:val="00AB1757"/>
    <w:rsid w:val="00AB1FC7"/>
    <w:rsid w:val="00AB3E77"/>
    <w:rsid w:val="00AB4CA0"/>
    <w:rsid w:val="00AB7ED5"/>
    <w:rsid w:val="00AC0746"/>
    <w:rsid w:val="00AC2545"/>
    <w:rsid w:val="00AC3438"/>
    <w:rsid w:val="00AC7FBC"/>
    <w:rsid w:val="00AD1271"/>
    <w:rsid w:val="00AD1F55"/>
    <w:rsid w:val="00AD5FBA"/>
    <w:rsid w:val="00AD6CD3"/>
    <w:rsid w:val="00AD75D9"/>
    <w:rsid w:val="00AE04A5"/>
    <w:rsid w:val="00AE1E50"/>
    <w:rsid w:val="00AE3DC0"/>
    <w:rsid w:val="00AE50F9"/>
    <w:rsid w:val="00AE7097"/>
    <w:rsid w:val="00AE7432"/>
    <w:rsid w:val="00AF0881"/>
    <w:rsid w:val="00AF1B52"/>
    <w:rsid w:val="00AF2C52"/>
    <w:rsid w:val="00AF3B89"/>
    <w:rsid w:val="00AF3BCA"/>
    <w:rsid w:val="00AF6B76"/>
    <w:rsid w:val="00B043DC"/>
    <w:rsid w:val="00B07161"/>
    <w:rsid w:val="00B31C60"/>
    <w:rsid w:val="00B34182"/>
    <w:rsid w:val="00B35001"/>
    <w:rsid w:val="00B409A5"/>
    <w:rsid w:val="00B43759"/>
    <w:rsid w:val="00B4535D"/>
    <w:rsid w:val="00B45451"/>
    <w:rsid w:val="00B52C0A"/>
    <w:rsid w:val="00B52C4A"/>
    <w:rsid w:val="00B5303C"/>
    <w:rsid w:val="00B571D9"/>
    <w:rsid w:val="00B60A20"/>
    <w:rsid w:val="00B61619"/>
    <w:rsid w:val="00B65AB5"/>
    <w:rsid w:val="00B71303"/>
    <w:rsid w:val="00B72BA4"/>
    <w:rsid w:val="00B761CE"/>
    <w:rsid w:val="00B76AA5"/>
    <w:rsid w:val="00B77317"/>
    <w:rsid w:val="00B77EA3"/>
    <w:rsid w:val="00B801E0"/>
    <w:rsid w:val="00B81D87"/>
    <w:rsid w:val="00B81FE5"/>
    <w:rsid w:val="00B8291D"/>
    <w:rsid w:val="00B8297C"/>
    <w:rsid w:val="00B83325"/>
    <w:rsid w:val="00B870BE"/>
    <w:rsid w:val="00B92BB4"/>
    <w:rsid w:val="00B93207"/>
    <w:rsid w:val="00B93E55"/>
    <w:rsid w:val="00BA0853"/>
    <w:rsid w:val="00BA1421"/>
    <w:rsid w:val="00BA7643"/>
    <w:rsid w:val="00BB0554"/>
    <w:rsid w:val="00BB5A1B"/>
    <w:rsid w:val="00BB7BAE"/>
    <w:rsid w:val="00BC1580"/>
    <w:rsid w:val="00BC3517"/>
    <w:rsid w:val="00BC557E"/>
    <w:rsid w:val="00BC7F1D"/>
    <w:rsid w:val="00BD0F6C"/>
    <w:rsid w:val="00BD2958"/>
    <w:rsid w:val="00BD3852"/>
    <w:rsid w:val="00BD540D"/>
    <w:rsid w:val="00BE081A"/>
    <w:rsid w:val="00BE5800"/>
    <w:rsid w:val="00BE6656"/>
    <w:rsid w:val="00BF0BC4"/>
    <w:rsid w:val="00BF4753"/>
    <w:rsid w:val="00BF68E8"/>
    <w:rsid w:val="00C00464"/>
    <w:rsid w:val="00C005BE"/>
    <w:rsid w:val="00C014A8"/>
    <w:rsid w:val="00C02D3F"/>
    <w:rsid w:val="00C056A7"/>
    <w:rsid w:val="00C06E67"/>
    <w:rsid w:val="00C06EAC"/>
    <w:rsid w:val="00C07572"/>
    <w:rsid w:val="00C11245"/>
    <w:rsid w:val="00C13786"/>
    <w:rsid w:val="00C16188"/>
    <w:rsid w:val="00C213F3"/>
    <w:rsid w:val="00C24E90"/>
    <w:rsid w:val="00C27B5D"/>
    <w:rsid w:val="00C310C7"/>
    <w:rsid w:val="00C40756"/>
    <w:rsid w:val="00C45CCE"/>
    <w:rsid w:val="00C6072D"/>
    <w:rsid w:val="00C62BB7"/>
    <w:rsid w:val="00C6764C"/>
    <w:rsid w:val="00C67D34"/>
    <w:rsid w:val="00C720B1"/>
    <w:rsid w:val="00C747F7"/>
    <w:rsid w:val="00C7732A"/>
    <w:rsid w:val="00C815E2"/>
    <w:rsid w:val="00C85CA4"/>
    <w:rsid w:val="00C86FB6"/>
    <w:rsid w:val="00C90487"/>
    <w:rsid w:val="00C91906"/>
    <w:rsid w:val="00C95BCE"/>
    <w:rsid w:val="00CA2362"/>
    <w:rsid w:val="00CA51AE"/>
    <w:rsid w:val="00CA7F10"/>
    <w:rsid w:val="00CB0331"/>
    <w:rsid w:val="00CC1B54"/>
    <w:rsid w:val="00CC379D"/>
    <w:rsid w:val="00CC5CEA"/>
    <w:rsid w:val="00CC7174"/>
    <w:rsid w:val="00CD1539"/>
    <w:rsid w:val="00CE0DD6"/>
    <w:rsid w:val="00CE69D6"/>
    <w:rsid w:val="00CE6BCC"/>
    <w:rsid w:val="00CF1AEE"/>
    <w:rsid w:val="00CF1E77"/>
    <w:rsid w:val="00CF2052"/>
    <w:rsid w:val="00CF6128"/>
    <w:rsid w:val="00CF7484"/>
    <w:rsid w:val="00CF7A1B"/>
    <w:rsid w:val="00D017D4"/>
    <w:rsid w:val="00D04A33"/>
    <w:rsid w:val="00D05C62"/>
    <w:rsid w:val="00D078F6"/>
    <w:rsid w:val="00D11E31"/>
    <w:rsid w:val="00D124B4"/>
    <w:rsid w:val="00D15C79"/>
    <w:rsid w:val="00D168AD"/>
    <w:rsid w:val="00D21AE7"/>
    <w:rsid w:val="00D22FE8"/>
    <w:rsid w:val="00D2475A"/>
    <w:rsid w:val="00D24A68"/>
    <w:rsid w:val="00D34ADD"/>
    <w:rsid w:val="00D41C1D"/>
    <w:rsid w:val="00D41C33"/>
    <w:rsid w:val="00D43497"/>
    <w:rsid w:val="00D45799"/>
    <w:rsid w:val="00D55595"/>
    <w:rsid w:val="00D60DFB"/>
    <w:rsid w:val="00D63E93"/>
    <w:rsid w:val="00D642FE"/>
    <w:rsid w:val="00D72EE8"/>
    <w:rsid w:val="00D744A5"/>
    <w:rsid w:val="00D803B1"/>
    <w:rsid w:val="00D871AF"/>
    <w:rsid w:val="00D97E0B"/>
    <w:rsid w:val="00DA7370"/>
    <w:rsid w:val="00DB0A72"/>
    <w:rsid w:val="00DB262A"/>
    <w:rsid w:val="00DB31BD"/>
    <w:rsid w:val="00DC213B"/>
    <w:rsid w:val="00DC4A87"/>
    <w:rsid w:val="00DC4D2F"/>
    <w:rsid w:val="00DC51F1"/>
    <w:rsid w:val="00DC57C8"/>
    <w:rsid w:val="00DD03CF"/>
    <w:rsid w:val="00DD0729"/>
    <w:rsid w:val="00DD09BB"/>
    <w:rsid w:val="00DD1700"/>
    <w:rsid w:val="00DE350B"/>
    <w:rsid w:val="00DE5E48"/>
    <w:rsid w:val="00DF1C9F"/>
    <w:rsid w:val="00DF7266"/>
    <w:rsid w:val="00DF7F5C"/>
    <w:rsid w:val="00E026D7"/>
    <w:rsid w:val="00E03562"/>
    <w:rsid w:val="00E037C2"/>
    <w:rsid w:val="00E045F0"/>
    <w:rsid w:val="00E07408"/>
    <w:rsid w:val="00E1211B"/>
    <w:rsid w:val="00E122CF"/>
    <w:rsid w:val="00E12C21"/>
    <w:rsid w:val="00E14DE1"/>
    <w:rsid w:val="00E206F5"/>
    <w:rsid w:val="00E217C8"/>
    <w:rsid w:val="00E21E55"/>
    <w:rsid w:val="00E24768"/>
    <w:rsid w:val="00E25EB4"/>
    <w:rsid w:val="00E308E2"/>
    <w:rsid w:val="00E31442"/>
    <w:rsid w:val="00E3408D"/>
    <w:rsid w:val="00E53612"/>
    <w:rsid w:val="00E57239"/>
    <w:rsid w:val="00E6249C"/>
    <w:rsid w:val="00E66B59"/>
    <w:rsid w:val="00E67BE1"/>
    <w:rsid w:val="00E70F27"/>
    <w:rsid w:val="00E73865"/>
    <w:rsid w:val="00E76AFC"/>
    <w:rsid w:val="00E773EF"/>
    <w:rsid w:val="00E80CD9"/>
    <w:rsid w:val="00E8490E"/>
    <w:rsid w:val="00E93749"/>
    <w:rsid w:val="00E93DAD"/>
    <w:rsid w:val="00E96221"/>
    <w:rsid w:val="00E97822"/>
    <w:rsid w:val="00EA47EE"/>
    <w:rsid w:val="00EA7628"/>
    <w:rsid w:val="00EC2432"/>
    <w:rsid w:val="00EC2E63"/>
    <w:rsid w:val="00EC7828"/>
    <w:rsid w:val="00ED3092"/>
    <w:rsid w:val="00ED3513"/>
    <w:rsid w:val="00ED412B"/>
    <w:rsid w:val="00ED5A01"/>
    <w:rsid w:val="00ED653B"/>
    <w:rsid w:val="00EE1B80"/>
    <w:rsid w:val="00EE7797"/>
    <w:rsid w:val="00EF14A1"/>
    <w:rsid w:val="00EF37BF"/>
    <w:rsid w:val="00EF4DFF"/>
    <w:rsid w:val="00EF5B54"/>
    <w:rsid w:val="00EF5B70"/>
    <w:rsid w:val="00EF6EB1"/>
    <w:rsid w:val="00EF7892"/>
    <w:rsid w:val="00F012DA"/>
    <w:rsid w:val="00F01AAB"/>
    <w:rsid w:val="00F01C49"/>
    <w:rsid w:val="00F0298A"/>
    <w:rsid w:val="00F077CB"/>
    <w:rsid w:val="00F12133"/>
    <w:rsid w:val="00F16F97"/>
    <w:rsid w:val="00F20474"/>
    <w:rsid w:val="00F25CD7"/>
    <w:rsid w:val="00F26989"/>
    <w:rsid w:val="00F3032B"/>
    <w:rsid w:val="00F30422"/>
    <w:rsid w:val="00F33129"/>
    <w:rsid w:val="00F37CFD"/>
    <w:rsid w:val="00F42DD1"/>
    <w:rsid w:val="00F441C0"/>
    <w:rsid w:val="00F446CD"/>
    <w:rsid w:val="00F448BC"/>
    <w:rsid w:val="00F5404C"/>
    <w:rsid w:val="00F550D6"/>
    <w:rsid w:val="00F55539"/>
    <w:rsid w:val="00F575AE"/>
    <w:rsid w:val="00F603C7"/>
    <w:rsid w:val="00F644CB"/>
    <w:rsid w:val="00F669F8"/>
    <w:rsid w:val="00F66A4E"/>
    <w:rsid w:val="00F67294"/>
    <w:rsid w:val="00F72F3F"/>
    <w:rsid w:val="00F73FB1"/>
    <w:rsid w:val="00F75CFA"/>
    <w:rsid w:val="00F77385"/>
    <w:rsid w:val="00F801E6"/>
    <w:rsid w:val="00F91CC0"/>
    <w:rsid w:val="00F94C5B"/>
    <w:rsid w:val="00F9556E"/>
    <w:rsid w:val="00F95CA1"/>
    <w:rsid w:val="00FA0D90"/>
    <w:rsid w:val="00FA1F1C"/>
    <w:rsid w:val="00FA5333"/>
    <w:rsid w:val="00FC0803"/>
    <w:rsid w:val="00FC0F3C"/>
    <w:rsid w:val="00FC6665"/>
    <w:rsid w:val="00FC7CB3"/>
    <w:rsid w:val="00FD315C"/>
    <w:rsid w:val="00FE0924"/>
    <w:rsid w:val="00FE0FB1"/>
    <w:rsid w:val="00FE2130"/>
    <w:rsid w:val="00FE7DE1"/>
    <w:rsid w:val="00FF0D7B"/>
    <w:rsid w:val="00FF408C"/>
    <w:rsid w:val="00FF6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E5971"/>
  <w15:docId w15:val="{C36510A7-F1B6-4BAA-9F2C-4759F40D7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A1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5A1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A1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B5A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E026D7"/>
    <w:pPr>
      <w:tabs>
        <w:tab w:val="right" w:leader="dot" w:pos="4320"/>
      </w:tabs>
      <w:spacing w:after="100" w:line="240" w:lineRule="auto"/>
    </w:pPr>
    <w:rPr>
      <w:sz w:val="20"/>
    </w:r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BB5A1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840CC7"/>
    <w:pPr>
      <w:spacing w:after="100" w:line="240" w:lineRule="auto"/>
    </w:pPr>
    <w:rPr>
      <w:bCs/>
      <w:sz w:val="20"/>
      <w:szCs w:val="20"/>
    </w:rPr>
  </w:style>
  <w:style w:type="character" w:styleId="Strong">
    <w:name w:val="Strong"/>
    <w:basedOn w:val="DefaultParagraphFont"/>
    <w:uiPriority w:val="22"/>
    <w:qFormat/>
    <w:rsid w:val="00BB5A1B"/>
    <w:rPr>
      <w:b/>
      <w:bCs/>
    </w:rPr>
  </w:style>
  <w:style w:type="paragraph" w:styleId="NoSpacing">
    <w:name w:val="No Spacing"/>
    <w:uiPriority w:val="1"/>
    <w:qFormat/>
    <w:rsid w:val="00BB5A1B"/>
    <w:pPr>
      <w:spacing w:after="0" w:line="240" w:lineRule="auto"/>
    </w:pPr>
  </w:style>
  <w:style w:type="paragraph" w:styleId="TOCHeading">
    <w:name w:val="TOC Heading"/>
    <w:basedOn w:val="Heading1"/>
    <w:next w:val="Normal"/>
    <w:uiPriority w:val="39"/>
    <w:unhideWhenUsed/>
    <w:qFormat/>
    <w:rsid w:val="00BB5A1B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F25C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5CD7"/>
  </w:style>
  <w:style w:type="paragraph" w:styleId="Footer">
    <w:name w:val="footer"/>
    <w:basedOn w:val="Normal"/>
    <w:link w:val="FooterChar"/>
    <w:uiPriority w:val="99"/>
    <w:unhideWhenUsed/>
    <w:rsid w:val="00F25C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5CD7"/>
  </w:style>
  <w:style w:type="table" w:styleId="TableGrid">
    <w:name w:val="Table Grid"/>
    <w:basedOn w:val="TableNormal"/>
    <w:uiPriority w:val="59"/>
    <w:rsid w:val="00F25CD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25C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5CD7"/>
    <w:rPr>
      <w:rFonts w:ascii="Tahoma" w:hAnsi="Tahoma" w:cs="Tahoma"/>
      <w:sz w:val="16"/>
      <w:szCs w:val="16"/>
    </w:rPr>
  </w:style>
  <w:style w:type="table" w:customStyle="1" w:styleId="LightList-Accent11">
    <w:name w:val="Light List - Accent 11"/>
    <w:basedOn w:val="TableNormal"/>
    <w:uiPriority w:val="61"/>
    <w:rsid w:val="00F448BC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3">
    <w:name w:val="Light List Accent 3"/>
    <w:basedOn w:val="TableNormal"/>
    <w:uiPriority w:val="61"/>
    <w:rsid w:val="00481BC3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2">
    <w:name w:val="Light List Accent 2"/>
    <w:basedOn w:val="TableNormal"/>
    <w:uiPriority w:val="61"/>
    <w:rsid w:val="00481BC3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A3">
    <w:name w:val="A3"/>
    <w:uiPriority w:val="99"/>
    <w:rsid w:val="00481BC3"/>
    <w:rPr>
      <w:rFonts w:cs="Trebuchet MS"/>
      <w:color w:val="221E1F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F801E6"/>
    <w:rPr>
      <w:color w:val="0000FF" w:themeColor="hyperlink"/>
      <w:u w:val="single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E0924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3A6C5E"/>
    <w:pPr>
      <w:spacing w:after="100"/>
      <w:ind w:left="1540"/>
    </w:p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E0924"/>
    <w:rPr>
      <w:rFonts w:ascii="Tahoma" w:hAnsi="Tahoma" w:cs="Tahoma"/>
      <w:sz w:val="16"/>
      <w:szCs w:val="16"/>
    </w:rPr>
  </w:style>
  <w:style w:type="table" w:styleId="LightList-Accent4">
    <w:name w:val="Light List Accent 4"/>
    <w:basedOn w:val="TableNormal"/>
    <w:uiPriority w:val="61"/>
    <w:rsid w:val="00394767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Lines="0" w:beforeAutospacing="0" w:afterLines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Lines="0" w:beforeAutospacing="0" w:afterLines="0" w:afterAutospacing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customStyle="1" w:styleId="LightGrid-Accent11">
    <w:name w:val="Light Grid - Accent 11"/>
    <w:basedOn w:val="TableNormal"/>
    <w:uiPriority w:val="62"/>
    <w:rsid w:val="00211C6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MediumGrid2-Accent1">
    <w:name w:val="Medium Grid 2 Accent 1"/>
    <w:basedOn w:val="TableNormal"/>
    <w:uiPriority w:val="68"/>
    <w:rsid w:val="00784E9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List1-Accent11">
    <w:name w:val="Medium List 1 - Accent 11"/>
    <w:basedOn w:val="TableNormal"/>
    <w:uiPriority w:val="65"/>
    <w:rsid w:val="00B3500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Grid1-Accent6">
    <w:name w:val="Medium Grid 1 Accent 6"/>
    <w:basedOn w:val="TableNormal"/>
    <w:uiPriority w:val="67"/>
    <w:rsid w:val="00451E89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CWTableStyle1">
    <w:name w:val="CWTableStyle1"/>
    <w:basedOn w:val="LightGrid-Accent11"/>
    <w:uiPriority w:val="99"/>
    <w:qFormat/>
    <w:rsid w:val="004E601E"/>
    <w:pPr>
      <w:jc w:val="center"/>
    </w:pPr>
    <w:tblPr>
      <w:tblStyleRowBandSize w:val="2"/>
    </w:tblPr>
    <w:tcPr>
      <w:vAlign w:val="center"/>
    </w:tc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  <w:shd w:val="clear" w:color="auto" w:fill="548DD4" w:themeFill="text2" w:themeFillTint="99"/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Shading-Accent5">
    <w:name w:val="Light Shading Accent 5"/>
    <w:basedOn w:val="TableNormal"/>
    <w:uiPriority w:val="60"/>
    <w:rsid w:val="00F644CB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4">
    <w:name w:val="Light Shading Accent 4"/>
    <w:basedOn w:val="TableNormal"/>
    <w:uiPriority w:val="60"/>
    <w:rsid w:val="00F644CB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96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2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2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0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8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1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5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4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3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0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fontTable" Target="fontTable.xml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0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0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SimulationReportTemplate_2007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SimReport_Trebutcher">
      <a:majorFont>
        <a:latin typeface="Trebuchet MS"/>
        <a:ea typeface=""/>
        <a:cs typeface=""/>
      </a:majorFont>
      <a:minorFont>
        <a:latin typeface="Trebuchet M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F9536B-F49F-44C4-B3F5-69652360BA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SimulationReportTemplate_2007.dotx</Template>
  <TotalTime>6</TotalTime>
  <Pages>24</Pages>
  <Words>3559</Words>
  <Characters>20291</Characters>
  <Application>Microsoft Office Word</Application>
  <DocSecurity>0</DocSecurity>
  <Lines>169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Simulation Report Template</vt:lpstr>
    </vt:vector>
  </TitlesOfParts>
  <Company>Solidworks</Company>
  <LinksUpToDate>false</LinksUpToDate>
  <CharactersWithSpaces>23803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Simulation Report Template</dc:title>
  <dc:creator>Lucas Chen</dc:creator>
  <cp:lastModifiedBy>Lucas Chen</cp:lastModifiedBy>
  <cp:revision>1</cp:revision>
  <dcterms:created xsi:type="dcterms:W3CDTF">2025-10-07T17:07:00Z</dcterms:created>
  <dcterms:modified xsi:type="dcterms:W3CDTF">2025-10-07T17:13:00Z</dcterms:modified>
</cp:coreProperties>
</file>