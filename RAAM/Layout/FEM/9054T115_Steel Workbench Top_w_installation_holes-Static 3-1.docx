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6EF4AA28" w14:textId="77777777" w:rsidTr="00A43A5B">
        <w:trPr>
          <w:cantSplit/>
          <w:trHeight w:val="4488"/>
        </w:trPr>
        <w:tc>
          <w:tcPr>
            <w:tcW w:w="6285" w:type="dxa"/>
          </w:tcPr>
          <w:p w14:paraId="4096766E" w14:textId="5DB28D9B" w:rsidR="00F448BC" w:rsidRDefault="009A52EE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EF5A1D" wp14:editId="5F46BB0F">
                  <wp:extent cx="3853815" cy="2339340"/>
                  <wp:effectExtent l="0" t="0" r="0" b="3810"/>
                  <wp:docPr id="91775431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75431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33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79F49C36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674A22A4" w14:textId="159FA45A" w:rsidR="00B77317" w:rsidRPr="00CD1539" w:rsidRDefault="009A52EE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</w:t>
                  </w:r>
                  <w:proofErr w:type="gram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9054</w:t>
                  </w:r>
                  <w:proofErr w:type="gramEnd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T115_Steel Workbench </w:t>
                  </w:r>
                  <w:proofErr w:type="spell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Top_w_installation_holes</w:t>
                  </w:r>
                  <w:proofErr w:type="spellEnd"/>
                </w:p>
                <w:p w14:paraId="221FCEC3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394BD8DF" w14:textId="3F58ECC0" w:rsidR="00B77317" w:rsidRPr="00CD1539" w:rsidRDefault="009A52EE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03 October 2025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  <w:proofErr w:type="spellEnd"/>
                </w:p>
                <w:p w14:paraId="2DCBA82C" w14:textId="01F94DC2" w:rsidR="00B77317" w:rsidRPr="00CD1539" w:rsidRDefault="009A52EE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3</w:t>
                  </w:r>
                </w:p>
                <w:p w14:paraId="78FF6C8F" w14:textId="1FA86F04" w:rsidR="00B77317" w:rsidRPr="006A441F" w:rsidRDefault="009A52EE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77DF0A68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3819C3F8" w14:textId="6FCCBE84" w:rsidR="00B77317" w:rsidRDefault="009A52EE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6AFD871B" w14:textId="0E943BA2" w:rsidR="009A52EE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0387068" w:history="1">
                        <w:r w:rsidR="009A52EE" w:rsidRPr="000349E0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9A52EE">
                          <w:rPr>
                            <w:noProof/>
                            <w:webHidden/>
                          </w:rPr>
                          <w:tab/>
                        </w:r>
                        <w:r w:rsidR="009A52E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9A52EE">
                          <w:rPr>
                            <w:noProof/>
                            <w:webHidden/>
                          </w:rPr>
                          <w:instrText xml:space="preserve"> PAGEREF _Toc210387068 \h </w:instrText>
                        </w:r>
                        <w:r w:rsidR="009A52EE">
                          <w:rPr>
                            <w:noProof/>
                            <w:webHidden/>
                          </w:rPr>
                        </w:r>
                        <w:r w:rsidR="009A52E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9A52EE">
                          <w:rPr>
                            <w:noProof/>
                            <w:webHidden/>
                          </w:rPr>
                          <w:t>1</w:t>
                        </w:r>
                        <w:r w:rsidR="009A52E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B3503D5" w14:textId="5F1384F7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69" w:history="1">
                        <w:r w:rsidRPr="000349E0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_Toc210387069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BE0C0F1" w14:textId="712A594C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70" w:history="1">
                        <w:r w:rsidRPr="000349E0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_Toc210387070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856D117" w14:textId="172A6FD3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71" w:history="1">
                        <w:r w:rsidRPr="000349E0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_Toc210387071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5A03CA5" w14:textId="67D1AFAA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72" w:history="1">
                        <w:r w:rsidRPr="000349E0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_Toc210387072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F433EE3" w14:textId="0BB8A770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73" w:history="1">
                        <w:r w:rsidRPr="000349E0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_Toc210387073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1D0661B" w14:textId="765D3D95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74" w:history="1">
                        <w:r w:rsidRPr="000349E0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_Toc210387074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2E9D2E8" w14:textId="7A29DFB7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75" w:history="1">
                        <w:r w:rsidRPr="000349E0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_Toc210387075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F4CD17E" w14:textId="2B59413E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76" w:history="1">
                        <w:r w:rsidRPr="000349E0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_Toc210387076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10DA5FF" w14:textId="23CEF52A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77" w:history="1">
                        <w:r w:rsidRPr="000349E0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_Toc210387077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3A5DC3D" w14:textId="789824A5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78" w:history="1">
                        <w:r w:rsidRPr="000349E0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_Toc210387078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CFED745" w14:textId="6C54B6AD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79" w:history="1">
                        <w:r w:rsidRPr="000349E0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7953401" w14:textId="1F8FE283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80" w:history="1">
                        <w:r w:rsidRPr="000349E0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1F8DE35" w14:textId="61F6D414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81" w:history="1">
                        <w:r w:rsidRPr="000349E0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3717AEA" w14:textId="1F3BB9BC" w:rsidR="009A52EE" w:rsidRDefault="009A52E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zh-TW"/>
                          <w14:ligatures w14:val="standardContextual"/>
                        </w:rPr>
                      </w:pPr>
                      <w:hyperlink w:anchor="_Toc210387082" w:history="1">
                        <w:r w:rsidRPr="000349E0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_Toc210387082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F7FE0C7" w14:textId="33850673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429F2900" w14:textId="77777777" w:rsidR="00F448BC" w:rsidRDefault="00F448BC" w:rsidP="00A5373F"/>
        </w:tc>
      </w:tr>
      <w:tr w:rsidR="00F448BC" w14:paraId="54713F2A" w14:textId="77777777" w:rsidTr="00BE081A">
        <w:trPr>
          <w:cantSplit/>
          <w:trHeight w:val="3924"/>
        </w:trPr>
        <w:tc>
          <w:tcPr>
            <w:tcW w:w="6285" w:type="dxa"/>
          </w:tcPr>
          <w:p w14:paraId="3B30B379" w14:textId="02430DDB" w:rsidR="00C27B5D" w:rsidRDefault="009A52EE" w:rsidP="00C27B5D">
            <w:pPr>
              <w:pStyle w:val="Heading1"/>
            </w:pPr>
            <w:bookmarkStart w:id="0" w:name="_Toc210387068"/>
            <w:r>
              <w:t>Description</w:t>
            </w:r>
            <w:bookmarkEnd w:id="0"/>
          </w:p>
          <w:p w14:paraId="5661F502" w14:textId="36D00E3B" w:rsidR="00F448BC" w:rsidRPr="00E65D6E" w:rsidRDefault="009A52EE" w:rsidP="00FF408C">
            <w:r>
              <w:t>No Data</w:t>
            </w:r>
          </w:p>
        </w:tc>
        <w:tc>
          <w:tcPr>
            <w:tcW w:w="4713" w:type="dxa"/>
            <w:vMerge/>
          </w:tcPr>
          <w:p w14:paraId="07013595" w14:textId="77777777" w:rsidR="00F448BC" w:rsidRPr="00A33AA4" w:rsidRDefault="00F448BC" w:rsidP="00840CC7">
            <w:pPr>
              <w:pStyle w:val="TOC3"/>
            </w:pPr>
          </w:p>
        </w:tc>
      </w:tr>
    </w:tbl>
    <w:p w14:paraId="17910447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53F69E0D" w14:textId="77777777" w:rsidTr="00DD03CF">
        <w:tc>
          <w:tcPr>
            <w:tcW w:w="11016" w:type="dxa"/>
          </w:tcPr>
          <w:p w14:paraId="315DDF5A" w14:textId="3C188655" w:rsidR="00343025" w:rsidRDefault="009A52EE" w:rsidP="00343025">
            <w:pPr>
              <w:pStyle w:val="Heading1"/>
            </w:pPr>
            <w:bookmarkStart w:id="1" w:name="_Toc210387069"/>
            <w:bookmarkStart w:id="2" w:name="_Toc243733140"/>
            <w:bookmarkStart w:id="3" w:name="_Toc245020107"/>
            <w:bookmarkStart w:id="4" w:name="_Toc245020139"/>
            <w:r>
              <w:lastRenderedPageBreak/>
              <w:t>Assumptions</w:t>
            </w:r>
            <w:bookmarkEnd w:id="1"/>
          </w:p>
          <w:p w14:paraId="5FB8EA05" w14:textId="052270A7" w:rsidR="00A96F2C" w:rsidRDefault="00A96F2C" w:rsidP="00A96F2C"/>
        </w:tc>
      </w:tr>
    </w:tbl>
    <w:p w14:paraId="371A4991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4410E94A" w14:textId="77777777" w:rsidTr="00ED5A01">
        <w:tc>
          <w:tcPr>
            <w:tcW w:w="11016" w:type="dxa"/>
          </w:tcPr>
          <w:p w14:paraId="06850849" w14:textId="1802C041" w:rsidR="00FF408C" w:rsidRDefault="009A52EE" w:rsidP="00FF408C">
            <w:pPr>
              <w:pStyle w:val="Heading1"/>
            </w:pPr>
            <w:bookmarkStart w:id="5" w:name="_Toc210387070"/>
            <w:r>
              <w:lastRenderedPageBreak/>
              <w:t>Model Information</w:t>
            </w:r>
            <w:bookmarkEnd w:id="5"/>
          </w:p>
          <w:p w14:paraId="389B8C5F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507D229C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33F1CC8B" w14:textId="77777777" w:rsidTr="00077EA0">
                    <w:tc>
                      <w:tcPr>
                        <w:tcW w:w="8640" w:type="dxa"/>
                      </w:tcPr>
                      <w:p w14:paraId="4264E6A9" w14:textId="09885A73" w:rsidR="00077EA0" w:rsidRDefault="009A52EE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4F02AF30" wp14:editId="4B9647A1">
                              <wp:extent cx="5349240" cy="3247390"/>
                              <wp:effectExtent l="0" t="0" r="3810" b="0"/>
                              <wp:docPr id="64537844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453784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2473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E40C098" w14:textId="78D8FCB2" w:rsidR="00C16188" w:rsidRDefault="009A52EE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9054T115_Steel Workbench Top_w_installation_holes</w:t>
                  </w:r>
                </w:p>
                <w:p w14:paraId="752967B9" w14:textId="6164DAB8" w:rsidR="00C16188" w:rsidRDefault="009A52EE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9054T115</w:t>
                  </w:r>
                </w:p>
              </w:tc>
            </w:tr>
            <w:tr w:rsidR="00C16188" w14:paraId="4CB79ACF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A5A4FE" w14:textId="109FBBF8" w:rsidR="00C16188" w:rsidRPr="0044448A" w:rsidRDefault="009A52EE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16CEC9C3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BADED3" w14:textId="60FFE04C" w:rsidR="00C16188" w:rsidRDefault="009A52EE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E032683" w14:textId="40B0AEE0" w:rsidR="00C16188" w:rsidRDefault="009A52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9E92B9B" w14:textId="6CAF04E4" w:rsidR="00C16188" w:rsidRDefault="009A52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13AC61C" w14:textId="005025EB" w:rsidR="00C16188" w:rsidRDefault="009A52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9A52EE" w14:paraId="61AFB6B5" w14:textId="77777777" w:rsidTr="00956A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13F0EA7" w14:textId="68941D82" w:rsidR="009A52EE" w:rsidRDefault="009A52EE" w:rsidP="00956A0B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LPattern1</w:t>
                  </w:r>
                </w:p>
                <w:p w14:paraId="0B21D8D7" w14:textId="4264DE79" w:rsidR="009A52EE" w:rsidRPr="0044448A" w:rsidRDefault="009A52EE" w:rsidP="00956A0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2B7A5D8" wp14:editId="3B411A2F">
                        <wp:extent cx="1562735" cy="948690"/>
                        <wp:effectExtent l="0" t="0" r="0" b="3810"/>
                        <wp:docPr id="1361873296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1873296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48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C885E1D" w14:textId="5B901ECD" w:rsidR="009A52EE" w:rsidRPr="0044448A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97F40F7" w14:textId="77777777" w:rsidR="009A52EE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Mass:0.996488 kg</w:t>
                  </w:r>
                </w:p>
                <w:p w14:paraId="5E30CDEE" w14:textId="77777777" w:rsidR="009A52EE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Volume:0.000124561 m^3</w:t>
                  </w:r>
                </w:p>
                <w:p w14:paraId="1DC0DE3D" w14:textId="77777777" w:rsidR="009A52EE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11C00E7C" w14:textId="77777777" w:rsidR="009A52EE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Weight:9.76558 N</w:t>
                  </w:r>
                </w:p>
                <w:p w14:paraId="068F463F" w14:textId="0B1A79D1" w:rsidR="009A52EE" w:rsidRPr="0044448A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5568DF4" w14:textId="77777777" w:rsidR="009A52EE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C:\Users\Lucas\Documents\Projects\Co_Printing\RAAM\Layout\9054T115_Steel Workbench Top_w_installation_holes.SLDPRT</w:t>
                  </w:r>
                </w:p>
                <w:p w14:paraId="41868BD8" w14:textId="7490A4AD" w:rsidR="009A52EE" w:rsidRPr="0044448A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3 10:49:03 2025</w:t>
                  </w:r>
                </w:p>
              </w:tc>
            </w:tr>
            <w:tr w:rsidR="009A52EE" w14:paraId="52511DB9" w14:textId="77777777" w:rsidTr="00956A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D012468" w14:textId="6ACBF945" w:rsidR="009A52EE" w:rsidRDefault="009A52EE" w:rsidP="00956A0B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Fillet3</w:t>
                  </w:r>
                </w:p>
                <w:p w14:paraId="1FDE7DC7" w14:textId="53E44810" w:rsidR="009A52EE" w:rsidRPr="0044448A" w:rsidRDefault="009A52EE" w:rsidP="00956A0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7AD6CAB" wp14:editId="76552388">
                        <wp:extent cx="1562735" cy="948690"/>
                        <wp:effectExtent l="0" t="0" r="0" b="3810"/>
                        <wp:docPr id="257300795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7300795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48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58C0686" w14:textId="1F01C110" w:rsidR="009A52EE" w:rsidRPr="0044448A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1B89838" w14:textId="77777777" w:rsidR="009A52EE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Mass:0.996488 kg</w:t>
                  </w:r>
                </w:p>
                <w:p w14:paraId="04ADA929" w14:textId="77777777" w:rsidR="009A52EE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Volume:0.000124561 m^3</w:t>
                  </w:r>
                </w:p>
                <w:p w14:paraId="384FF517" w14:textId="77777777" w:rsidR="009A52EE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6225F902" w14:textId="77777777" w:rsidR="009A52EE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Weight:9.76558 N</w:t>
                  </w:r>
                </w:p>
                <w:p w14:paraId="57E3043E" w14:textId="6E7A3A93" w:rsidR="009A52EE" w:rsidRPr="0044448A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018B6D" w14:textId="77777777" w:rsidR="009A52EE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C:\Users\Lucas\Documents\Projects\Co_Printing\RAAM\Layout\9054T115_Steel Workbench Top_w_installation_holes.SLDPRT</w:t>
                  </w:r>
                </w:p>
                <w:p w14:paraId="3B2695E4" w14:textId="5B4E9DBA" w:rsidR="009A52EE" w:rsidRPr="0044448A" w:rsidRDefault="009A52EE" w:rsidP="00956A0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3 10:49:03 2025</w:t>
                  </w:r>
                </w:p>
              </w:tc>
            </w:tr>
            <w:tr w:rsidR="00C16188" w14:paraId="38877F12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61EEA0D" w14:textId="1267B7FF" w:rsidR="00C16188" w:rsidRDefault="009A52EE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Cut-Extrude8</w:t>
                  </w:r>
                </w:p>
                <w:p w14:paraId="3B05AEA5" w14:textId="3DD446B9" w:rsidR="004B3022" w:rsidRPr="0044448A" w:rsidRDefault="009A52EE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3A9EC98" wp14:editId="1A8B8AB6">
                        <wp:extent cx="1562735" cy="948690"/>
                        <wp:effectExtent l="0" t="0" r="0" b="3810"/>
                        <wp:docPr id="1469082512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9082512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48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09B313" w14:textId="1990DE50" w:rsidR="00C16188" w:rsidRPr="0044448A" w:rsidRDefault="009A52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28B5584" w14:textId="77777777" w:rsidR="009A52EE" w:rsidRDefault="009A52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Mass:35.9309 kg</w:t>
                  </w:r>
                </w:p>
                <w:p w14:paraId="691D745E" w14:textId="77777777" w:rsidR="009A52EE" w:rsidRDefault="009A52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Volume:0.00449136 m^3</w:t>
                  </w:r>
                </w:p>
                <w:p w14:paraId="4B444884" w14:textId="77777777" w:rsidR="009A52EE" w:rsidRDefault="009A52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0648F296" w14:textId="77777777" w:rsidR="009A52EE" w:rsidRDefault="009A52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Weight:352.122 N</w:t>
                  </w:r>
                </w:p>
                <w:p w14:paraId="6327D683" w14:textId="159EC06E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47E914F" w14:textId="77777777" w:rsidR="009A52EE" w:rsidRDefault="009A52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C:\Users\Lucas\Documents\Projects\Co_Printing\RAAM\Layout\9054T115_Steel Workbench Top_w_installation_holes.SLDPRT</w:t>
                  </w:r>
                </w:p>
                <w:p w14:paraId="0A5D4E0A" w14:textId="56992EA2" w:rsidR="00C16188" w:rsidRPr="0044448A" w:rsidRDefault="009A52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3 10:49:03 2025</w:t>
                  </w:r>
                </w:p>
              </w:tc>
            </w:tr>
          </w:tbl>
          <w:p w14:paraId="16FB5C4E" w14:textId="5861C05D" w:rsidR="00FF408C" w:rsidRDefault="00FF408C" w:rsidP="00A96F2C"/>
        </w:tc>
      </w:tr>
    </w:tbl>
    <w:p w14:paraId="57D28443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037685EA" w14:textId="77777777" w:rsidTr="005E294F">
        <w:tc>
          <w:tcPr>
            <w:tcW w:w="11016" w:type="dxa"/>
          </w:tcPr>
          <w:p w14:paraId="4228EA03" w14:textId="3DC54A55" w:rsidR="00B35001" w:rsidRPr="00B35001" w:rsidRDefault="009A52EE" w:rsidP="00B35001">
            <w:pPr>
              <w:pStyle w:val="Heading1"/>
            </w:pPr>
            <w:bookmarkStart w:id="6" w:name="_Toc210387071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094"/>
              <w:gridCol w:w="6444"/>
            </w:tblGrid>
            <w:tr w:rsidR="00B35001" w14:paraId="70B9F4C1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A64F9B" w14:textId="1B0D95DE" w:rsidR="00B35001" w:rsidRDefault="009A52EE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48B0F9" w14:textId="3D7EEF74" w:rsidR="00B35001" w:rsidRDefault="009A52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3</w:t>
                  </w:r>
                </w:p>
              </w:tc>
            </w:tr>
            <w:tr w:rsidR="009A52EE" w14:paraId="126AFFC6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8233F1" w14:textId="2DE2F957" w:rsidR="009A52EE" w:rsidRDefault="009A52EE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0F7792" w14:textId="77845119" w:rsidR="009A52EE" w:rsidRDefault="009A52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9A52EE" w14:paraId="0C2BF1B7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9B51F6" w14:textId="0CE4BC3F" w:rsidR="009A52EE" w:rsidRDefault="009A52EE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A3EF9B" w14:textId="3E166A4B" w:rsidR="009A52EE" w:rsidRDefault="009A52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9A52EE" w14:paraId="66811BAE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E7B4FF" w14:textId="020FDBD3" w:rsidR="009A52EE" w:rsidRDefault="009A52EE" w:rsidP="005E294F">
                  <w:r>
                    <w:t xml:space="preserve">Thermal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1750BC" w14:textId="3570D990" w:rsidR="009A52EE" w:rsidRDefault="009A52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9A52EE" w14:paraId="05CA6542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CD3D0F" w14:textId="409B4B26" w:rsidR="009A52EE" w:rsidRDefault="009A52EE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AC65CF" w14:textId="209ED729" w:rsidR="009A52EE" w:rsidRDefault="009A52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9A52EE" w14:paraId="090A614A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5F6AAF" w14:textId="6E42FBE4" w:rsidR="009A52EE" w:rsidRDefault="009A52EE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8CA108" w14:textId="1AC659E2" w:rsidR="009A52EE" w:rsidRDefault="009A52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9A52EE" w14:paraId="005F7FF9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A9073E" w14:textId="6ABD159F" w:rsidR="009A52EE" w:rsidRDefault="009A52EE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87A8B2" w14:textId="72F36E5E" w:rsidR="009A52EE" w:rsidRDefault="009A52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A52EE" w14:paraId="53E0330C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7E1567" w14:textId="5B1343C0" w:rsidR="009A52EE" w:rsidRDefault="009A52EE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07FF76" w14:textId="0D1B0847" w:rsidR="009A52EE" w:rsidRDefault="009A52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9A52EE" w14:paraId="7C50D0B7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28F468" w14:textId="4363F172" w:rsidR="009A52EE" w:rsidRDefault="009A52EE" w:rsidP="005E294F">
                  <w:proofErr w:type="spellStart"/>
                  <w:r>
                    <w:t>Inplane</w:t>
                  </w:r>
                  <w:proofErr w:type="spellEnd"/>
                  <w:r>
                    <w:t xml:space="preserve">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34EC10" w14:textId="6C326AB8" w:rsidR="009A52EE" w:rsidRDefault="009A52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A52EE" w14:paraId="630D9112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0E216C" w14:textId="1A835674" w:rsidR="009A52EE" w:rsidRDefault="009A52EE" w:rsidP="005E294F">
                  <w:r>
                    <w:t xml:space="preserve">Soft Spring: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250A6B" w14:textId="3B985DBB" w:rsidR="009A52EE" w:rsidRDefault="009A52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A52EE" w14:paraId="081AAEA7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F29910" w14:textId="02AAE788" w:rsidR="009A52EE" w:rsidRDefault="009A52EE" w:rsidP="005E294F">
                  <w:r>
                    <w:t xml:space="preserve">Inertial Relief: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E6B782" w14:textId="7180FBFC" w:rsidR="009A52EE" w:rsidRDefault="009A52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A52EE" w14:paraId="2CA02271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D5D8B7" w14:textId="16560B24" w:rsidR="009A52EE" w:rsidRDefault="009A52EE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E7AB37" w14:textId="7DF61F7E" w:rsidR="009A52EE" w:rsidRDefault="009A52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9A52EE" w14:paraId="3E5D7F5D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05D6DD" w14:textId="23EBF924" w:rsidR="009A52EE" w:rsidRDefault="009A52EE" w:rsidP="005E294F">
                  <w:r>
                    <w:t>Large displacement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10D8E4" w14:textId="2EC19233" w:rsidR="009A52EE" w:rsidRDefault="009A52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A52EE" w14:paraId="17C87DAB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115BF3" w14:textId="0189C4B1" w:rsidR="009A52EE" w:rsidRDefault="009A52EE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012A82" w14:textId="1D4B7D4A" w:rsidR="009A52EE" w:rsidRDefault="009A52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9A52EE" w14:paraId="0128FFD0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DCEEA5" w14:textId="1CEA85CA" w:rsidR="009A52EE" w:rsidRDefault="009A52EE" w:rsidP="005E294F">
                  <w:r>
                    <w:t>Friction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BC12C6" w14:textId="6C1B44D6" w:rsidR="009A52EE" w:rsidRDefault="009A52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A52EE" w14:paraId="464B6848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015D69" w14:textId="55EC65C6" w:rsidR="009A52EE" w:rsidRDefault="009A52EE" w:rsidP="005E294F">
                  <w:proofErr w:type="gramStart"/>
                  <w:r>
                    <w:t>Use</w:t>
                  </w:r>
                  <w:proofErr w:type="gramEnd"/>
                  <w:r>
                    <w:t xml:space="preserve"> Adaptive Method: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69576A" w14:textId="6909520A" w:rsidR="009A52EE" w:rsidRDefault="009A52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A52EE" w14:paraId="0F697755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063F42" w14:textId="5C13A9B4" w:rsidR="009A52EE" w:rsidRDefault="009A52EE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B582D8" w14:textId="79625693" w:rsidR="009A52EE" w:rsidRDefault="009A52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(C:\Users\Lucas\Documents\Projects\Co_Printing\RAAM\Layout)</w:t>
                  </w:r>
                </w:p>
              </w:tc>
            </w:tr>
          </w:tbl>
          <w:p w14:paraId="4385EA33" w14:textId="370BD403" w:rsidR="005E294F" w:rsidRDefault="005E294F" w:rsidP="00A96F2C"/>
        </w:tc>
      </w:tr>
      <w:bookmarkEnd w:id="2"/>
      <w:bookmarkEnd w:id="3"/>
      <w:bookmarkEnd w:id="4"/>
    </w:tbl>
    <w:p w14:paraId="74FC1E3F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0C337229" w14:textId="77777777" w:rsidTr="00E80CD9">
        <w:tc>
          <w:tcPr>
            <w:tcW w:w="11016" w:type="dxa"/>
          </w:tcPr>
          <w:p w14:paraId="07215897" w14:textId="0409FAF4" w:rsidR="00F33129" w:rsidRPr="00B35001" w:rsidRDefault="009A52EE" w:rsidP="000A7C6B">
            <w:pPr>
              <w:pStyle w:val="Heading1"/>
            </w:pPr>
            <w:bookmarkStart w:id="7" w:name="_Toc210387072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120F9500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505C85" w14:textId="5ABE56D9" w:rsidR="00F33129" w:rsidRDefault="009A52EE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FA0E9F" w14:textId="24BC0D36" w:rsidR="00F33129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9A52EE" w14:paraId="76066A19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58874A" w14:textId="6F213CC9" w:rsidR="009A52EE" w:rsidRDefault="009A52EE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4B04DD" w14:textId="6925E706" w:rsidR="009A52EE" w:rsidRDefault="009A52EE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9A52EE" w14:paraId="74C19D29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3F3A66" w14:textId="42B72B79" w:rsidR="009A52EE" w:rsidRDefault="009A52EE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B03A84" w14:textId="080BAB49" w:rsidR="009A52EE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9A52EE" w14:paraId="10519349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0F8E32" w14:textId="248C084D" w:rsidR="009A52EE" w:rsidRDefault="009A52EE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CED86C" w14:textId="2B272EF7" w:rsidR="009A52EE" w:rsidRDefault="009A52EE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9A52EE" w14:paraId="21FF5C98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D79899" w14:textId="5C8FEC63" w:rsidR="009A52EE" w:rsidRDefault="009A52EE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05FE74" w14:textId="186C8283" w:rsidR="009A52EE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3C14FCCF" w14:textId="6EA1340F" w:rsidR="00F33129" w:rsidRDefault="00F33129" w:rsidP="000A7C6B"/>
        </w:tc>
      </w:tr>
    </w:tbl>
    <w:p w14:paraId="2CAF4405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3925E540" w14:textId="77777777" w:rsidTr="005273D5">
        <w:trPr>
          <w:trHeight w:val="4158"/>
        </w:trPr>
        <w:tc>
          <w:tcPr>
            <w:tcW w:w="11136" w:type="dxa"/>
          </w:tcPr>
          <w:p w14:paraId="5AD14556" w14:textId="5DF43B84" w:rsidR="00E80CD9" w:rsidRPr="00AC3438" w:rsidRDefault="009A52EE" w:rsidP="000A7C6B">
            <w:pPr>
              <w:pStyle w:val="Heading1"/>
            </w:pPr>
            <w:bookmarkStart w:id="8" w:name="_Toc210387073"/>
            <w:bookmarkStart w:id="9" w:name="_Toc243733144"/>
            <w:bookmarkStart w:id="10" w:name="_Toc245020112"/>
            <w:bookmarkStart w:id="11" w:name="_Toc245020144"/>
            <w:r>
              <w:lastRenderedPageBreak/>
              <w:t>Material Properties</w:t>
            </w:r>
            <w:bookmarkEnd w:id="8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64B5EAE5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95DE60F" w14:textId="693416C9" w:rsidR="00E80CD9" w:rsidRPr="003E6C57" w:rsidRDefault="009A52EE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24FA3EB" w14:textId="53D6DAEB" w:rsidR="00E80CD9" w:rsidRPr="003E6C57" w:rsidRDefault="009A52EE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4503961" w14:textId="395AA1C5" w:rsidR="00E80CD9" w:rsidRPr="003E6C57" w:rsidRDefault="009A52EE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41AE529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320136EC" w14:textId="061246A7" w:rsidR="00E80CD9" w:rsidRPr="00577134" w:rsidRDefault="009A52EE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62D2454" wp14:editId="5846432A">
                        <wp:extent cx="1904365" cy="1156335"/>
                        <wp:effectExtent l="0" t="0" r="635" b="5715"/>
                        <wp:docPr id="1791849004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1849004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56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6C52B79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A4CC81" w14:textId="48F0BBFB" w:rsidR="00E80CD9" w:rsidRPr="00BE6656" w:rsidRDefault="009A52EE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4669BA" w14:textId="7FAB7F77" w:rsidR="00E80CD9" w:rsidRPr="00BE6656" w:rsidRDefault="009A52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316 Stainless Steel Sheet (SS)</w:t>
                        </w:r>
                      </w:p>
                    </w:tc>
                  </w:tr>
                  <w:tr w:rsidR="009A52EE" w:rsidRPr="00577134" w14:paraId="449BDAB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BAC0B9F" w14:textId="2A22C51F" w:rsidR="009A52EE" w:rsidRDefault="009A52E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4678F9" w14:textId="12F10EE8" w:rsidR="009A52EE" w:rsidRDefault="009A52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9A52EE" w:rsidRPr="00577134" w14:paraId="73A2C69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21FD8DD" w14:textId="46A8B850" w:rsidR="009A52EE" w:rsidRDefault="009A52E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CF7406" w14:textId="51B3B6D8" w:rsidR="009A52EE" w:rsidRDefault="009A52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9A52EE" w:rsidRPr="00577134" w14:paraId="65C6A2D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95253AF" w14:textId="1061AD62" w:rsidR="009A52EE" w:rsidRDefault="009A52E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6611745" w14:textId="0E454094" w:rsidR="009A52EE" w:rsidRDefault="009A52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1.72369e+08 N/m^2</w:t>
                        </w:r>
                      </w:p>
                    </w:tc>
                  </w:tr>
                  <w:tr w:rsidR="009A52EE" w:rsidRPr="00577134" w14:paraId="4D22F1F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ED5D427" w14:textId="50AA0F56" w:rsidR="009A52EE" w:rsidRDefault="009A52E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38E12B" w14:textId="271B3853" w:rsidR="009A52EE" w:rsidRDefault="009A52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5.8e+08 N/m^2</w:t>
                        </w:r>
                      </w:p>
                    </w:tc>
                  </w:tr>
                  <w:tr w:rsidR="009A52EE" w:rsidRPr="00577134" w14:paraId="280DA42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5F0A50" w14:textId="2E5F5B4A" w:rsidR="009A52EE" w:rsidRDefault="009A52E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1B8D6E" w14:textId="1B3DE7AC" w:rsidR="009A52EE" w:rsidRDefault="009A52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1.93e+11 N/m^2</w:t>
                        </w:r>
                      </w:p>
                    </w:tc>
                  </w:tr>
                  <w:tr w:rsidR="009A52EE" w:rsidRPr="00577134" w14:paraId="1E11AA4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F63121" w14:textId="26BF5FBC" w:rsidR="009A52EE" w:rsidRDefault="009A52E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BC77649" w14:textId="16C86A45" w:rsidR="009A52EE" w:rsidRDefault="009A52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0.27  </w:t>
                        </w:r>
                      </w:p>
                    </w:tc>
                  </w:tr>
                  <w:tr w:rsidR="009A52EE" w:rsidRPr="00577134" w14:paraId="4DEEF0F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0432DBE" w14:textId="629E9D07" w:rsidR="009A52EE" w:rsidRDefault="009A52E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3EBD3F" w14:textId="79FAEDF5" w:rsidR="009A52EE" w:rsidRDefault="009A52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9A52EE" w:rsidRPr="00577134" w14:paraId="4CC8E3B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A376488" w14:textId="51D49D40" w:rsidR="009A52EE" w:rsidRDefault="009A52E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A189995" w14:textId="64A17BCF" w:rsidR="009A52EE" w:rsidRDefault="009A52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1.6e-05 /Kelvin</w:t>
                        </w:r>
                      </w:p>
                    </w:tc>
                  </w:tr>
                </w:tbl>
                <w:p w14:paraId="3C5A36CF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7586CAB6" w14:textId="77777777" w:rsidR="009A52EE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2(LPattern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9054T115_Steel Workbench 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Top_w_installation_holes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),</w:t>
                  </w:r>
                </w:p>
                <w:p w14:paraId="7054FA39" w14:textId="77777777" w:rsidR="009A52EE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3(Fillet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3)(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9054T115_Steel Workbench 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Top_w_installation_holes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),</w:t>
                  </w:r>
                </w:p>
                <w:p w14:paraId="6BF56EF3" w14:textId="07104037" w:rsidR="00E80CD9" w:rsidRPr="00577134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5(Cut-Extrude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8)(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9054T115_Steel Workbench 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Top_w_installation_holes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)</w:t>
                  </w:r>
                </w:p>
              </w:tc>
            </w:tr>
            <w:tr w:rsidR="00E80CD9" w:rsidRPr="000841BF" w14:paraId="07FBB27B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6CB572A2" w14:textId="52F4167E" w:rsidR="00E80CD9" w:rsidRPr="000841BF" w:rsidRDefault="009A52EE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</w:tbl>
          <w:p w14:paraId="69C4ACCB" w14:textId="74EAEFEA" w:rsidR="00E80CD9" w:rsidRDefault="00E80CD9" w:rsidP="000A7C6B"/>
        </w:tc>
      </w:tr>
      <w:bookmarkEnd w:id="9"/>
      <w:bookmarkEnd w:id="10"/>
      <w:bookmarkEnd w:id="11"/>
    </w:tbl>
    <w:p w14:paraId="7DD8AB9A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64D5B52" w14:textId="77777777" w:rsidTr="00452CBC">
        <w:tc>
          <w:tcPr>
            <w:tcW w:w="11016" w:type="dxa"/>
          </w:tcPr>
          <w:p w14:paraId="7C3C2D99" w14:textId="2D05686F" w:rsidR="005273D5" w:rsidRPr="00AF1A58" w:rsidRDefault="009A52EE" w:rsidP="000A7C6B">
            <w:pPr>
              <w:pStyle w:val="Heading1"/>
              <w:rPr>
                <w:b w:val="0"/>
                <w:bCs w:val="0"/>
              </w:rPr>
            </w:pPr>
            <w:bookmarkStart w:id="12" w:name="_Toc210387074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9A52EE" w14:paraId="1CD907AF" w14:textId="77777777" w:rsidTr="00A8268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BAE5420" w14:textId="3627930C" w:rsidR="009A52EE" w:rsidRPr="004E282D" w:rsidRDefault="009A52EE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9DE07BF" w14:textId="016B5FD4" w:rsidR="009A52EE" w:rsidRPr="004E282D" w:rsidRDefault="009A52E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4E2D382" w14:textId="59B5895B" w:rsidR="009A52EE" w:rsidRPr="004E282D" w:rsidRDefault="009A52E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9A52EE" w14:paraId="164EA690" w14:textId="77777777" w:rsidTr="002B6FC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4D0875CD" w14:textId="11779896" w:rsidR="009A52EE" w:rsidRPr="00AD5FBA" w:rsidRDefault="009A52EE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589C2046" w14:textId="3777E0C2" w:rsidR="009A52EE" w:rsidRPr="006208CB" w:rsidRDefault="009A52E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CF645A7" wp14:editId="649F8F38">
                        <wp:extent cx="1772285" cy="1075690"/>
                        <wp:effectExtent l="0" t="0" r="0" b="0"/>
                        <wp:docPr id="1528202958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8202958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75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9A52EE" w14:paraId="57755BB9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83A813F" w14:textId="01ECD553" w:rsidR="009A52EE" w:rsidRPr="00BE6656" w:rsidRDefault="009A52EE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77D2807" w14:textId="75C07E68" w:rsidR="009A52EE" w:rsidRPr="00154A1A" w:rsidRDefault="009A52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9A52EE" w14:paraId="320DE0F6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8F51249" w14:textId="597C15A2" w:rsidR="009A52EE" w:rsidRDefault="009A52E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CCB65D1" w14:textId="0856C0A5" w:rsidR="009A52EE" w:rsidRDefault="009A52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6FEDF14A" w14:textId="77777777" w:rsidR="009A52EE" w:rsidRPr="004C6DEB" w:rsidRDefault="009A52EE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63FCD5C7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2588D65" w14:textId="5F278360" w:rsidR="003F154A" w:rsidRPr="003F154A" w:rsidRDefault="009A52EE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345807E0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A354689" w14:textId="20EAF70A" w:rsidR="003F154A" w:rsidRDefault="009A52E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8DFF6B8" w14:textId="29EF3CCE" w:rsidR="003F154A" w:rsidRDefault="009A52E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308E1E8" w14:textId="43646198" w:rsidR="003F154A" w:rsidRDefault="009A52E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6CF8528" w14:textId="25D7F12D" w:rsidR="003F154A" w:rsidRDefault="009A52E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2341D62" w14:textId="46C0B338" w:rsidR="003F154A" w:rsidRDefault="009A52E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2DAFCF81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032FCF5" w14:textId="79CE9296" w:rsidR="003F154A" w:rsidRDefault="009A52E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F1F2204" w14:textId="2BDE3E6E" w:rsidR="003F154A" w:rsidRPr="00EF37BF" w:rsidRDefault="009A52E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-0.0703937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868B337" w14:textId="2A140C7C" w:rsidR="003F154A" w:rsidRPr="00EF37BF" w:rsidRDefault="009A52E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1,457.99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3B034EC" w14:textId="0C69F855" w:rsidR="003F154A" w:rsidRDefault="009A52E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-0.000139266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9EB29CF" w14:textId="2CDBAF71" w:rsidR="003F154A" w:rsidRPr="00EF37BF" w:rsidRDefault="009A52E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1,457.99</w:t>
                        </w:r>
                      </w:p>
                    </w:tc>
                  </w:tr>
                  <w:tr w:rsidR="00935682" w14:paraId="51DE24DA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CB85184" w14:textId="04DA6ED2" w:rsidR="00935682" w:rsidRDefault="009A52EE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1C23FF" w14:textId="080DD1C3" w:rsidR="00935682" w:rsidRDefault="009A52E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09DCED2" w14:textId="5E2FB36F" w:rsidR="00935682" w:rsidRDefault="009A52E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141852" w14:textId="58687A91" w:rsidR="00935682" w:rsidRDefault="009A52E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AF5C6F3" w14:textId="02E65813" w:rsidR="00935682" w:rsidRDefault="009A52EE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238B176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75A2324B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9A52EE" w14:paraId="21E3173A" w14:textId="77777777" w:rsidTr="00D7760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A7062E0" w14:textId="033D8ECE" w:rsidR="009A52EE" w:rsidRPr="004E282D" w:rsidRDefault="009A52EE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48E207C" w14:textId="5DE377D8" w:rsidR="009A52EE" w:rsidRPr="004E282D" w:rsidRDefault="009A52E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657D068" w14:textId="20CDA96D" w:rsidR="009A52EE" w:rsidRPr="004E282D" w:rsidRDefault="009A52E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9A52EE" w14:paraId="0EB2BA9F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1FFEBFD9" w14:textId="72759D78" w:rsidR="009A52EE" w:rsidRPr="00F42DD1" w:rsidRDefault="009A52EE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Remote Load (Distributed connection)-2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0B12AF04" w14:textId="4927E1F0" w:rsidR="009A52EE" w:rsidRPr="006208CB" w:rsidRDefault="009A52E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1A13803E" wp14:editId="5D6AC8A0">
                        <wp:extent cx="1907540" cy="1158240"/>
                        <wp:effectExtent l="0" t="0" r="0" b="3810"/>
                        <wp:docPr id="299782697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9782697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58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9A52EE" w14:paraId="19E6015A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BCCC002" w14:textId="0526CACA" w:rsidR="009A52EE" w:rsidRPr="00BE6656" w:rsidRDefault="009A52EE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8EEBD6F" w14:textId="3C3E6A5F" w:rsidR="009A52EE" w:rsidRPr="00B77EA3" w:rsidRDefault="009A52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9A52EE" w14:paraId="160A9C2F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869BBDF" w14:textId="30167198" w:rsidR="009A52EE" w:rsidRDefault="009A52E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B5925C4" w14:textId="6810A8BC" w:rsidR="009A52EE" w:rsidRDefault="009A52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9A52EE" w14:paraId="7D786E67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6AF1B80" w14:textId="103056A3" w:rsidR="009A52EE" w:rsidRDefault="009A52E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Weighting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6BEB6D2" w14:textId="29787060" w:rsidR="009A52EE" w:rsidRDefault="009A52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Default (Constant)</w:t>
                        </w:r>
                      </w:p>
                    </w:tc>
                  </w:tr>
                  <w:tr w:rsidR="009A52EE" w14:paraId="32E948CA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1BE4CEA" w14:textId="3A9A3BFC" w:rsidR="009A52EE" w:rsidRDefault="009A52E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Coordinate System: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C995F49" w14:textId="49FBFAC7" w:rsidR="009A52EE" w:rsidRDefault="009A52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Global cartesian coordinates </w:t>
                        </w:r>
                      </w:p>
                    </w:tc>
                  </w:tr>
                  <w:tr w:rsidR="009A52EE" w14:paraId="0D399584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45231E3" w14:textId="7529B381" w:rsidR="009A52EE" w:rsidRDefault="009A52E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Translational 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0508CE2" w14:textId="5BD851CD" w:rsidR="009A52EE" w:rsidRDefault="009A52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---,-</w:t>
                        </w:r>
                        <w:proofErr w:type="gramEnd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543 </w:t>
                        </w:r>
                        <w:proofErr w:type="gramStart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N,---</w:t>
                        </w:r>
                        <w:proofErr w:type="gramEnd"/>
                      </w:p>
                    </w:tc>
                  </w:tr>
                  <w:tr w:rsidR="009A52EE" w14:paraId="7B5B8D4C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00D37EF" w14:textId="02488690" w:rsidR="009A52EE" w:rsidRDefault="009A52E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Rotational 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627AE6E" w14:textId="335EEFCC" w:rsidR="009A52EE" w:rsidRDefault="009A52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---,---,---</w:t>
                        </w:r>
                      </w:p>
                    </w:tc>
                  </w:tr>
                  <w:tr w:rsidR="009A52EE" w14:paraId="56A11EBF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02540A0" w14:textId="7E2562E5" w:rsidR="009A52EE" w:rsidRDefault="009A52E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 coordinates: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02CED88" w14:textId="7B4FEDCA" w:rsidR="009A52EE" w:rsidRDefault="009A52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-715 473.15 0   mm</w:t>
                        </w:r>
                      </w:p>
                    </w:tc>
                  </w:tr>
                </w:tbl>
                <w:p w14:paraId="06DE06AC" w14:textId="77777777" w:rsidR="009A52EE" w:rsidRDefault="009A52E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9A52EE" w14:paraId="4675ACA8" w14:textId="77777777" w:rsidTr="00956A0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08E1E7B0" w14:textId="0A890CA0" w:rsidR="009A52EE" w:rsidRPr="00F42DD1" w:rsidRDefault="009A52EE" w:rsidP="00956A0B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Remote Load (Distributed connection)-1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5D81F5F2" w14:textId="71929215" w:rsidR="009A52EE" w:rsidRPr="006208CB" w:rsidRDefault="009A52EE" w:rsidP="00956A0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1EFB3454" wp14:editId="6AA88107">
                        <wp:extent cx="1907540" cy="1158240"/>
                        <wp:effectExtent l="0" t="0" r="0" b="3810"/>
                        <wp:docPr id="480542214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0542214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58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9A52EE" w14:paraId="6D289CC1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DC528CB" w14:textId="00241039" w:rsidR="009A52EE" w:rsidRPr="00BE6656" w:rsidRDefault="009A52EE" w:rsidP="00956A0B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FBAD274" w14:textId="028F1C6C" w:rsidR="009A52EE" w:rsidRPr="00B77EA3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9A52EE" w14:paraId="5A157BA7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F953532" w14:textId="05359787" w:rsidR="009A52EE" w:rsidRDefault="009A52EE" w:rsidP="00956A0B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A26B5B4" w14:textId="7402D20F" w:rsidR="009A52EE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9A52EE" w14:paraId="4ADDFC78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445CA51" w14:textId="412B57D8" w:rsidR="009A52EE" w:rsidRDefault="009A52EE" w:rsidP="00956A0B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Weighting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46F3F58" w14:textId="36D5C18D" w:rsidR="009A52EE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Default (Constant)</w:t>
                        </w:r>
                      </w:p>
                    </w:tc>
                  </w:tr>
                  <w:tr w:rsidR="009A52EE" w14:paraId="5084A850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5E6D416" w14:textId="0C39F65C" w:rsidR="009A52EE" w:rsidRDefault="009A52EE" w:rsidP="00956A0B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Coordinate System: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36338BE" w14:textId="26ACCD1D" w:rsidR="009A52EE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Global cartesian coordinates </w:t>
                        </w:r>
                      </w:p>
                    </w:tc>
                  </w:tr>
                  <w:tr w:rsidR="009A52EE" w14:paraId="40F76D39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7498CC8" w14:textId="6F260C28" w:rsidR="009A52EE" w:rsidRDefault="009A52EE" w:rsidP="00956A0B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Translational 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BAAC293" w14:textId="21AD3C51" w:rsidR="009A52EE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---,-</w:t>
                        </w:r>
                        <w:proofErr w:type="gramEnd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543 </w:t>
                        </w:r>
                        <w:proofErr w:type="gramStart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N,---</w:t>
                        </w:r>
                        <w:proofErr w:type="gramEnd"/>
                      </w:p>
                    </w:tc>
                  </w:tr>
                  <w:tr w:rsidR="009A52EE" w14:paraId="75B5C067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9A618D7" w14:textId="58A328CD" w:rsidR="009A52EE" w:rsidRDefault="009A52EE" w:rsidP="00956A0B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Rotational 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413C693" w14:textId="06612435" w:rsidR="009A52EE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---,---,---</w:t>
                        </w:r>
                      </w:p>
                    </w:tc>
                  </w:tr>
                  <w:tr w:rsidR="009A52EE" w14:paraId="1BAE90CB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5EA99ED" w14:textId="12F58E52" w:rsidR="009A52EE" w:rsidRDefault="009A52EE" w:rsidP="00956A0B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 coordinates: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42006B8" w14:textId="716199B5" w:rsidR="009A52EE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715 473.15 0   mm</w:t>
                        </w:r>
                      </w:p>
                    </w:tc>
                  </w:tr>
                </w:tbl>
                <w:p w14:paraId="4A12989D" w14:textId="77777777" w:rsidR="009A52EE" w:rsidRDefault="009A52EE" w:rsidP="00956A0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9A52EE" w14:paraId="12339560" w14:textId="77777777" w:rsidTr="00956A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2B6D78E8" w14:textId="248DF3DD" w:rsidR="009A52EE" w:rsidRPr="00F42DD1" w:rsidRDefault="009A52EE" w:rsidP="00956A0B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lastRenderedPageBreak/>
                    <w:t>Gravity-1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21C427E3" w14:textId="2B69B4FD" w:rsidR="009A52EE" w:rsidRPr="006208CB" w:rsidRDefault="009A52EE" w:rsidP="00956A0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1151170B" wp14:editId="26CEE80A">
                        <wp:extent cx="1907540" cy="1158240"/>
                        <wp:effectExtent l="0" t="0" r="0" b="3810"/>
                        <wp:docPr id="689958931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9958931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58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9A52EE" w14:paraId="6633FBC1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D3AED81" w14:textId="4356E7C6" w:rsidR="009A52EE" w:rsidRPr="00BE6656" w:rsidRDefault="009A52EE" w:rsidP="00956A0B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8B656FD" w14:textId="780670B1" w:rsidR="009A52EE" w:rsidRPr="00B77EA3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Top Plane</w:t>
                        </w:r>
                      </w:p>
                    </w:tc>
                  </w:tr>
                  <w:tr w:rsidR="009A52EE" w14:paraId="1BEF14AF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17CE71D" w14:textId="3DF932B3" w:rsidR="009A52EE" w:rsidRDefault="009A52EE" w:rsidP="00956A0B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FBB350E" w14:textId="1C1ACE8D" w:rsidR="009A52EE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0  0</w:t>
                        </w:r>
                        <w:proofErr w:type="gramEnd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 -9.81</w:t>
                        </w:r>
                      </w:p>
                    </w:tc>
                  </w:tr>
                  <w:tr w:rsidR="009A52EE" w14:paraId="1C8CE5EA" w14:textId="77777777" w:rsidTr="009A52E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D74176D" w14:textId="645D12C7" w:rsidR="009A52EE" w:rsidRDefault="009A52EE" w:rsidP="00956A0B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9B3A9FC" w14:textId="61A65527" w:rsidR="009A52EE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m/s^2</w:t>
                        </w:r>
                      </w:p>
                    </w:tc>
                  </w:tr>
                </w:tbl>
                <w:p w14:paraId="734DFEC4" w14:textId="77777777" w:rsidR="009A52EE" w:rsidRDefault="009A52EE" w:rsidP="00956A0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13120B6F" w14:textId="24268E36" w:rsidR="005273D5" w:rsidRDefault="005273D5" w:rsidP="000A7C6B">
            <w:pPr>
              <w:rPr>
                <w:rStyle w:val="Strong"/>
              </w:rPr>
            </w:pPr>
          </w:p>
        </w:tc>
      </w:tr>
    </w:tbl>
    <w:p w14:paraId="50B522E4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58A5DBB7" w14:textId="77777777" w:rsidTr="005B3D16">
        <w:tc>
          <w:tcPr>
            <w:tcW w:w="11016" w:type="dxa"/>
          </w:tcPr>
          <w:p w14:paraId="50087751" w14:textId="6B4D201B" w:rsidR="00132707" w:rsidRDefault="00132707" w:rsidP="000A7C6B">
            <w:pPr>
              <w:pStyle w:val="Heading1"/>
            </w:pPr>
            <w:r>
              <w:br w:type="page"/>
            </w:r>
            <w:bookmarkStart w:id="13" w:name="_Toc210387075"/>
            <w:r w:rsidR="009A52EE">
              <w:t>Connector Definitions</w:t>
            </w:r>
            <w:bookmarkEnd w:id="13"/>
          </w:p>
          <w:p w14:paraId="144FD5AE" w14:textId="08D5A01A" w:rsidR="00132707" w:rsidRDefault="009A52EE" w:rsidP="000A7C6B">
            <w:r>
              <w:t>No Data</w:t>
            </w:r>
          </w:p>
          <w:p w14:paraId="55C5431C" w14:textId="762A7938" w:rsidR="00EF37BF" w:rsidRPr="009C0A33" w:rsidRDefault="00EF37BF" w:rsidP="000A7C6B"/>
          <w:p w14:paraId="160E5F3E" w14:textId="77777777" w:rsidR="000F2729" w:rsidRDefault="000F2729" w:rsidP="000A7C6B"/>
          <w:p w14:paraId="40688665" w14:textId="56793DBF" w:rsidR="00E12C21" w:rsidRDefault="00E12C21" w:rsidP="000A7C6B"/>
          <w:p w14:paraId="22BD031A" w14:textId="77777777" w:rsidR="00D72EE8" w:rsidRDefault="00D72EE8" w:rsidP="00D72EE8"/>
          <w:p w14:paraId="482CB038" w14:textId="0442B184" w:rsidR="00D72EE8" w:rsidRPr="009C0A33" w:rsidRDefault="00D72EE8" w:rsidP="00D72EE8"/>
          <w:p w14:paraId="2B3984BC" w14:textId="4ECF1F6B" w:rsidR="00132707" w:rsidRDefault="00132707" w:rsidP="000A7C6B"/>
        </w:tc>
      </w:tr>
    </w:tbl>
    <w:p w14:paraId="6DEAD6E4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4A7F8A4C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0A84409" w14:textId="0B790A6E" w:rsidR="00104BD8" w:rsidRDefault="009A52EE" w:rsidP="009A52EE">
            <w:pPr>
              <w:pStyle w:val="Heading1"/>
            </w:pPr>
            <w:bookmarkStart w:id="14" w:name="_Toc210387076"/>
            <w:r>
              <w:t>Interaction Information</w:t>
            </w:r>
            <w:bookmarkEnd w:id="14"/>
          </w:p>
          <w:p w14:paraId="6246EA54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11B76D6D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5988948" w14:textId="649C2014" w:rsidR="002B4DE8" w:rsidRDefault="009A52EE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7D77728" w14:textId="70D85D74" w:rsidR="002B4DE8" w:rsidRDefault="009A52EE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00317DF" w14:textId="30E92456" w:rsidR="002B4DE8" w:rsidRDefault="009A52EE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2101A543" w14:textId="77777777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4EDB6E8" w14:textId="291E7889" w:rsidR="002B4DE8" w:rsidRPr="00211C62" w:rsidRDefault="009A52EE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Component Interaction-2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6E8EAE71" w14:textId="00446C51" w:rsidR="002B4DE8" w:rsidRPr="000B04D4" w:rsidRDefault="009A52EE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5BFC0A22" wp14:editId="49B7AF5A">
                        <wp:extent cx="2445385" cy="1484630"/>
                        <wp:effectExtent l="0" t="0" r="0" b="1270"/>
                        <wp:docPr id="9043417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43417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484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20BDE7F7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2C72A92" w14:textId="14FB0553" w:rsidR="0017091B" w:rsidRPr="00BE6656" w:rsidRDefault="009A52EE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DB91740" w14:textId="7D07FD2B" w:rsidR="0017091B" w:rsidRPr="00BE6656" w:rsidRDefault="009A52EE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9A52EE" w14:paraId="59577563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32181DD" w14:textId="0B3F4D94" w:rsidR="009A52EE" w:rsidRDefault="009A52EE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77FB534" w14:textId="168FEED9" w:rsidR="009A52EE" w:rsidRDefault="009A52EE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3 Solid Body (s)</w:t>
                        </w:r>
                      </w:p>
                    </w:tc>
                  </w:tr>
                  <w:tr w:rsidR="009A52EE" w14:paraId="3ECC67D3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D911692" w14:textId="42B7E284" w:rsidR="009A52EE" w:rsidRDefault="009A52EE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21BC7CA" w14:textId="2379CC21" w:rsidR="009A52EE" w:rsidRDefault="009A52EE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14:paraId="3078AFEB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0FF78036" w14:textId="2F6DF0BE" w:rsidR="00104BD8" w:rsidRDefault="00104BD8" w:rsidP="000A7C6B">
            <w:pPr>
              <w:rPr>
                <w:rStyle w:val="A3"/>
              </w:rPr>
            </w:pPr>
          </w:p>
          <w:p w14:paraId="24FE4A92" w14:textId="77777777" w:rsidR="00104BD8" w:rsidRDefault="00104BD8" w:rsidP="000A7C6B"/>
        </w:tc>
      </w:tr>
    </w:tbl>
    <w:p w14:paraId="19E9557C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48A6A0E4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78141A7" w14:textId="11BEB6E5" w:rsidR="00A61A59" w:rsidRDefault="009A52EE" w:rsidP="000A7C6B">
            <w:pPr>
              <w:pStyle w:val="Heading1"/>
            </w:pPr>
            <w:bookmarkStart w:id="15" w:name="_Toc210387077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2B929C82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C061B6" w14:textId="79611DA3" w:rsidR="00A9531D" w:rsidRDefault="009A52EE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7145E2" w14:textId="27784509" w:rsidR="00A9531D" w:rsidRDefault="009A52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9A52EE" w14:paraId="65813CC5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F815D5" w14:textId="2A0550B9" w:rsidR="009A52EE" w:rsidRDefault="009A52EE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6A6A6A" w14:textId="28F6860D" w:rsidR="009A52EE" w:rsidRDefault="009A52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9A52EE" w14:paraId="54FE9252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E68C5D" w14:textId="454038A4" w:rsidR="009A52EE" w:rsidRDefault="009A52EE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A3ABB1" w14:textId="4BC9D826" w:rsidR="009A52EE" w:rsidRDefault="009A52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9A52EE" w14:paraId="41B9A3AC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110161" w14:textId="09C8E650" w:rsidR="009A52EE" w:rsidRDefault="009A52EE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6EDA4E" w14:textId="7B3842F5" w:rsidR="009A52EE" w:rsidRDefault="009A52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1.50744 in</w:t>
                  </w:r>
                </w:p>
              </w:tc>
            </w:tr>
            <w:tr w:rsidR="009A52EE" w14:paraId="7D04EE84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79A020" w14:textId="413F4413" w:rsidR="009A52EE" w:rsidRDefault="009A52EE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00F006" w14:textId="33236C23" w:rsidR="009A52EE" w:rsidRDefault="009A52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0.075372 in</w:t>
                  </w:r>
                </w:p>
              </w:tc>
            </w:tr>
            <w:tr w:rsidR="009A52EE" w14:paraId="12C2E18F" w14:textId="77777777" w:rsidTr="009A52E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333BFD" w14:textId="5953F147" w:rsidR="009A52EE" w:rsidRDefault="009A52EE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911442" w14:textId="045C18B9" w:rsidR="009A52EE" w:rsidRDefault="009A52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328B03EA" w14:textId="77777777" w:rsidR="00690657" w:rsidRDefault="00690657" w:rsidP="00690657"/>
          <w:p w14:paraId="1A21F5F0" w14:textId="548BB405" w:rsidR="00A9531D" w:rsidRPr="00690657" w:rsidRDefault="009A52EE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0FBDFC9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E4A812" w14:textId="4A864383" w:rsidR="007107BE" w:rsidRDefault="009A52EE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1070A4" w14:textId="6B1E5453" w:rsidR="007107BE" w:rsidRDefault="009A52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2203136</w:t>
                  </w:r>
                </w:p>
              </w:tc>
            </w:tr>
            <w:tr w:rsidR="009A52EE" w14:paraId="51D87FA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4DC7FA" w14:textId="79A5590B" w:rsidR="009A52EE" w:rsidRDefault="009A52EE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FDBA14" w14:textId="5755EA1D" w:rsidR="009A52EE" w:rsidRDefault="009A52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1286920</w:t>
                  </w:r>
                </w:p>
              </w:tc>
            </w:tr>
            <w:tr w:rsidR="009A52EE" w14:paraId="17A637E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72F742" w14:textId="5EBC1FEA" w:rsidR="009A52EE" w:rsidRDefault="009A52EE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846867" w14:textId="72214346" w:rsidR="009A52EE" w:rsidRDefault="009A52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43.764</w:t>
                  </w:r>
                </w:p>
              </w:tc>
            </w:tr>
            <w:tr w:rsidR="009A52EE" w14:paraId="0A34BE4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C142D5" w14:textId="2474FCD5" w:rsidR="009A52EE" w:rsidRDefault="009A52EE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2DB2E5" w14:textId="37142E57" w:rsidR="009A52EE" w:rsidRDefault="009A52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90.7</w:t>
                  </w:r>
                </w:p>
              </w:tc>
            </w:tr>
            <w:tr w:rsidR="009A52EE" w14:paraId="4E93C500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EC2B3E" w14:textId="15F97A94" w:rsidR="009A52EE" w:rsidRDefault="009A52EE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43BC17" w14:textId="1EE0309F" w:rsidR="009A52EE" w:rsidRDefault="009A52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0.254</w:t>
                  </w:r>
                </w:p>
              </w:tc>
            </w:tr>
            <w:tr w:rsidR="009A52EE" w14:paraId="44B8A78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41B4B7" w14:textId="7B008DC8" w:rsidR="009A52EE" w:rsidRDefault="009A52EE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BEA479" w14:textId="5F4C2F62" w:rsidR="009A52EE" w:rsidRDefault="009A52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9A52EE" w14:paraId="031EBC8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A891FD" w14:textId="4D326772" w:rsidR="009A52EE" w:rsidRDefault="009A52EE" w:rsidP="00C16188">
                  <w:r>
                    <w:t>Time to complete mesh(</w:t>
                  </w:r>
                  <w:proofErr w:type="spellStart"/>
                  <w:proofErr w:type="gramStart"/>
                  <w:r>
                    <w:t>hh;mm</w:t>
                  </w:r>
                  <w:proofErr w:type="gramEnd"/>
                  <w:r>
                    <w:t>;ss</w:t>
                  </w:r>
                  <w:proofErr w:type="spellEnd"/>
                  <w:r>
                    <w:t xml:space="preserve">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F5648A" w14:textId="21B75E4E" w:rsidR="009A52EE" w:rsidRDefault="009A52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00:01:15</w:t>
                  </w:r>
                </w:p>
              </w:tc>
            </w:tr>
            <w:tr w:rsidR="009A52EE" w14:paraId="4C04A26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61AE41" w14:textId="68D76D36" w:rsidR="009A52EE" w:rsidRDefault="009A52EE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66C0F0" w14:textId="2B858D01" w:rsidR="009A52EE" w:rsidRDefault="009A52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IP-5-FLEX</w:t>
                  </w:r>
                </w:p>
              </w:tc>
            </w:tr>
          </w:tbl>
          <w:p w14:paraId="4A7F2DE1" w14:textId="77777777" w:rsidR="00690657" w:rsidRDefault="00690657" w:rsidP="00690657"/>
          <w:p w14:paraId="0C0FE496" w14:textId="6825C83D" w:rsidR="002F5299" w:rsidRDefault="009A52EE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Control Information:</w:t>
            </w:r>
          </w:p>
          <w:tbl>
            <w:tblPr>
              <w:tblStyle w:val="LightList-Accent3"/>
              <w:tblW w:w="0" w:type="auto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47"/>
              <w:gridCol w:w="3870"/>
              <w:gridCol w:w="3937"/>
            </w:tblGrid>
            <w:tr w:rsidR="00A14EA8" w14:paraId="4AF11002" w14:textId="77777777" w:rsidTr="00FA53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58C10BC8" w14:textId="42F3D16A" w:rsidR="00A14EA8" w:rsidRDefault="009A52EE" w:rsidP="00A14EA8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Name</w:t>
                  </w:r>
                </w:p>
              </w:tc>
              <w:tc>
                <w:tcPr>
                  <w:tcW w:w="3870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00EDE7D4" w14:textId="38FDDAB7" w:rsidR="00A14EA8" w:rsidRDefault="009A52EE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Image</w:t>
                  </w:r>
                </w:p>
              </w:tc>
              <w:tc>
                <w:tcPr>
                  <w:tcW w:w="393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41E36045" w14:textId="3EC8DCD8" w:rsidR="00A14EA8" w:rsidRDefault="009A52EE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Details</w:t>
                  </w:r>
                </w:p>
              </w:tc>
            </w:tr>
            <w:tr w:rsidR="00A14EA8" w14:paraId="0A98E4FF" w14:textId="77777777" w:rsidTr="009A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vAlign w:val="center"/>
                  <w:hideMark/>
                </w:tcPr>
                <w:p w14:paraId="1CFFF2F9" w14:textId="6D13240E" w:rsidR="00A14EA8" w:rsidRDefault="009A52EE" w:rsidP="00A14EA8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Control-1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vAlign w:val="center"/>
                  <w:hideMark/>
                </w:tcPr>
                <w:p w14:paraId="2218F08F" w14:textId="22EBC570" w:rsidR="00A14EA8" w:rsidRDefault="009A52EE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4A022271" wp14:editId="7E883073">
                        <wp:extent cx="2311400" cy="1403350"/>
                        <wp:effectExtent l="0" t="0" r="0" b="6350"/>
                        <wp:docPr id="1353813857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53813857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40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FA5333" w14:paraId="3DF8905E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31D156F9" w14:textId="6A8F9D36" w:rsidR="00FA5333" w:rsidRPr="00BE6656" w:rsidRDefault="009A52EE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47024AB3" w14:textId="228F0E04" w:rsidR="00FA5333" w:rsidRDefault="009A52EE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3 Solid Body (s)</w:t>
                        </w:r>
                      </w:p>
                    </w:tc>
                  </w:tr>
                  <w:tr w:rsidR="009A52EE" w14:paraId="1C6FF5E8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7DE04CCE" w14:textId="0E3975FD" w:rsidR="009A52EE" w:rsidRDefault="009A52EE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20EF6E87" w14:textId="4D7020EF" w:rsidR="009A52EE" w:rsidRDefault="009A52EE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9A52EE" w14:paraId="4C57AD7A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10D6D26E" w14:textId="5AA6F52A" w:rsidR="009A52EE" w:rsidRDefault="009A52EE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C538D12" w14:textId="52182FE9" w:rsidR="009A52EE" w:rsidRDefault="009A52EE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15</w:t>
                        </w:r>
                      </w:p>
                    </w:tc>
                  </w:tr>
                  <w:tr w:rsidR="009A52EE" w14:paraId="6406B2C3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11118CA7" w14:textId="7004CECF" w:rsidR="009A52EE" w:rsidRDefault="009A52EE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694DAD85" w14:textId="037ED197" w:rsidR="009A52EE" w:rsidRDefault="009A52EE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15</w:t>
                        </w:r>
                      </w:p>
                    </w:tc>
                  </w:tr>
                </w:tbl>
                <w:p w14:paraId="03C729BD" w14:textId="77777777" w:rsidR="00FA5333" w:rsidRDefault="00FA5333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9A52EE" w14:paraId="4E08B0DB" w14:textId="77777777" w:rsidTr="00956A0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393EADE3" w14:textId="033AAC12" w:rsidR="009A52EE" w:rsidRDefault="009A52EE" w:rsidP="00956A0B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Control-2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34A1A52C" w14:textId="7D9A91B1" w:rsidR="009A52EE" w:rsidRDefault="009A52EE" w:rsidP="00956A0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2DD4293D" wp14:editId="5D075D03">
                        <wp:extent cx="2311400" cy="1403350"/>
                        <wp:effectExtent l="0" t="0" r="0" b="6350"/>
                        <wp:docPr id="786474217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6474217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40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9A52EE" w14:paraId="53B0EF0E" w14:textId="77777777" w:rsidTr="00956A0B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384A5C4E" w14:textId="501B907F" w:rsidR="009A52EE" w:rsidRPr="00BE6656" w:rsidRDefault="009A52EE" w:rsidP="00956A0B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17C3F594" w14:textId="4C832BD5" w:rsidR="009A52EE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16 edge(s)</w:t>
                        </w:r>
                      </w:p>
                    </w:tc>
                  </w:tr>
                  <w:tr w:rsidR="009A52EE" w14:paraId="4CAF631F" w14:textId="77777777" w:rsidTr="00956A0B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2E64D4DC" w14:textId="7F7A7CFE" w:rsidR="009A52EE" w:rsidRDefault="009A52EE" w:rsidP="00956A0B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6D46B58A" w14:textId="191A0939" w:rsidR="009A52EE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9A52EE" w14:paraId="7AF66DBB" w14:textId="77777777" w:rsidTr="00956A0B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776D69A6" w14:textId="5ADC8E47" w:rsidR="009A52EE" w:rsidRDefault="009A52EE" w:rsidP="00956A0B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3B7B0EE0" w14:textId="5A4B10A2" w:rsidR="009A52EE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4</w:t>
                        </w:r>
                      </w:p>
                    </w:tc>
                  </w:tr>
                  <w:tr w:rsidR="009A52EE" w14:paraId="4169A5B9" w14:textId="77777777" w:rsidTr="00956A0B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0394A5A8" w14:textId="0D078D0A" w:rsidR="009A52EE" w:rsidRDefault="009A52EE" w:rsidP="00956A0B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78A3DD31" w14:textId="75BA8282" w:rsidR="009A52EE" w:rsidRDefault="009A52EE" w:rsidP="00956A0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4</w:t>
                        </w:r>
                      </w:p>
                    </w:tc>
                  </w:tr>
                </w:tbl>
                <w:p w14:paraId="45CFC015" w14:textId="77777777" w:rsidR="009A52EE" w:rsidRDefault="009A52EE" w:rsidP="00956A0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695B9FE" w14:textId="77777777" w:rsidR="00690657" w:rsidRDefault="00690657" w:rsidP="00690657"/>
          <w:p w14:paraId="590D1752" w14:textId="1CA7CAC8" w:rsidR="00A61A59" w:rsidRPr="00690657" w:rsidRDefault="009A52EE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0A85E0A9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66447AA8" w14:textId="65479C88" w:rsidR="00A61A59" w:rsidRDefault="009A52EE" w:rsidP="00AB7ED5">
                  <w:pPr>
                    <w:jc w:val="center"/>
                  </w:pPr>
                  <w:r>
                    <w:lastRenderedPageBreak/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6C225F03" w14:textId="2CD4679C" w:rsidR="00A61A59" w:rsidRDefault="009A52EE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7DA3EA13" w14:textId="33FA6129" w:rsidR="00A61A59" w:rsidRDefault="009A52EE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1457E200" w14:textId="479813C4" w:rsidR="00A61A59" w:rsidRDefault="009A52EE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674FAF12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D0871E2" w14:textId="68854971" w:rsidR="00A61A59" w:rsidRPr="004D2956" w:rsidRDefault="009A52EE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805D7AC" w14:textId="5038EA1E" w:rsidR="00A61A59" w:rsidRPr="004D2956" w:rsidRDefault="009A52EE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32FC2E3" w14:textId="1E0B72E6" w:rsidR="00A61A59" w:rsidRPr="004D2956" w:rsidRDefault="009A52EE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A5483C4" w14:textId="16E980DA" w:rsidR="00A61A59" w:rsidRPr="004D2956" w:rsidRDefault="009A52EE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072C0AAD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FC4091" w14:textId="7FE61F05" w:rsidR="00A61A59" w:rsidRDefault="009A52EE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A4106D7" wp14:editId="0E834554">
                        <wp:extent cx="6691630" cy="4062095"/>
                        <wp:effectExtent l="0" t="0" r="0" b="0"/>
                        <wp:docPr id="166767230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767230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4062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646049E" w14:textId="32574363" w:rsidR="00A61A59" w:rsidRPr="004D2956" w:rsidRDefault="009A52EE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9054T115_Steel Workbench Top_w_installation_holes-Static 3-Quality-Quality1</w:t>
                  </w:r>
                </w:p>
              </w:tc>
            </w:tr>
          </w:tbl>
          <w:p w14:paraId="50542F47" w14:textId="454D1523" w:rsidR="00A61A59" w:rsidRPr="00F077CB" w:rsidRDefault="00A61A59" w:rsidP="000A7C6B"/>
        </w:tc>
      </w:tr>
    </w:tbl>
    <w:p w14:paraId="3B772C76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514FA897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5F17857" w14:textId="1BCFDF55" w:rsidR="002C53F9" w:rsidRDefault="009A52EE" w:rsidP="000A7C6B">
            <w:pPr>
              <w:pStyle w:val="Heading1"/>
            </w:pPr>
            <w:bookmarkStart w:id="16" w:name="_Toc210387078"/>
            <w:r>
              <w:t>Sensor Details</w:t>
            </w:r>
            <w:bookmarkEnd w:id="16"/>
          </w:p>
          <w:p w14:paraId="64D4C327" w14:textId="7B2A055C" w:rsidR="002C53F9" w:rsidRPr="00F077CB" w:rsidRDefault="009A52EE" w:rsidP="000A7C6B">
            <w:r>
              <w:t>No Data</w:t>
            </w:r>
          </w:p>
        </w:tc>
      </w:tr>
    </w:tbl>
    <w:p w14:paraId="78037CEC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1F00E4D8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8DC624B" w14:textId="5FAFFD1D" w:rsidR="005F5B79" w:rsidRDefault="009A52EE" w:rsidP="000A7C6B">
            <w:pPr>
              <w:pStyle w:val="Heading1"/>
            </w:pPr>
            <w:bookmarkStart w:id="17" w:name="_Toc210387079"/>
            <w:r>
              <w:lastRenderedPageBreak/>
              <w:t>Resultant Forces</w:t>
            </w:r>
            <w:bookmarkEnd w:id="17"/>
          </w:p>
          <w:p w14:paraId="79B3BB1F" w14:textId="511E93A4" w:rsidR="005F5B79" w:rsidRPr="000B04D4" w:rsidRDefault="009A52EE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2B2BB926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F1E9955" w14:textId="75242D48" w:rsidR="005F5B79" w:rsidRDefault="009A52EE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3ED427F" w14:textId="476DBEDC" w:rsidR="005F5B79" w:rsidRDefault="009A52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01CDC46" w14:textId="7E2E7551" w:rsidR="005F5B79" w:rsidRDefault="009A52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E3B56F9" w14:textId="1BBDC5B1" w:rsidR="005F5B79" w:rsidRDefault="009A52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5847DBA" w14:textId="5D052976" w:rsidR="005F5B79" w:rsidRDefault="009A52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6D8185F" w14:textId="0C5A64AD" w:rsidR="005F5B79" w:rsidRDefault="009A52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05E1B78E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76AA8F7" w14:textId="07EA2C5B" w:rsidR="005F5B79" w:rsidRPr="004D2956" w:rsidRDefault="009A52EE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E0F47A" w14:textId="583FCE9E" w:rsidR="005F5B79" w:rsidRPr="004D2956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E0FE9FA" w14:textId="575791AC" w:rsidR="005F5B79" w:rsidRPr="004D2956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-0.0703937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38FE6C0" w14:textId="5A55CB3A" w:rsidR="005F5B79" w:rsidRPr="004D2956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1,457.99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2941FCE" w14:textId="2A148AB5" w:rsidR="005F5B79" w:rsidRPr="004D2956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-0.000139266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794E352" w14:textId="02D5069C" w:rsidR="005F5B79" w:rsidRPr="004D2956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1,457.99</w:t>
                  </w:r>
                </w:p>
              </w:tc>
            </w:tr>
          </w:tbl>
          <w:p w14:paraId="3F4B723E" w14:textId="4B73965E" w:rsidR="005F5B79" w:rsidRPr="000B04D4" w:rsidRDefault="009A52EE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787059A3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C6A7C14" w14:textId="6F1CE9CA" w:rsidR="005F5B79" w:rsidRDefault="009A52EE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C26F704" w14:textId="3F23CC9B" w:rsidR="005F5B79" w:rsidRDefault="009A52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DDF0F92" w14:textId="778C5623" w:rsidR="005F5B79" w:rsidRDefault="009A52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16539F2" w14:textId="22563686" w:rsidR="005F5B79" w:rsidRDefault="009A52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36CAD97" w14:textId="3E6C2BF3" w:rsidR="005F5B79" w:rsidRDefault="009A52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B4C47EE" w14:textId="029BF8AA" w:rsidR="005F5B79" w:rsidRDefault="009A52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5C310942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92BBCCD" w14:textId="4341DB73" w:rsidR="005F5B79" w:rsidRPr="004D2956" w:rsidRDefault="009A52EE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DF6BE3D" w14:textId="5B6D2176" w:rsidR="005F5B79" w:rsidRPr="004D2956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DED2C16" w14:textId="5DD17499" w:rsidR="005F5B79" w:rsidRPr="004D2956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EC120A1" w14:textId="60767DAE" w:rsidR="005F5B79" w:rsidRPr="004D2956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20DBC1F" w14:textId="56DEDA0D" w:rsidR="005F5B79" w:rsidRPr="004D2956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3F6C002" w14:textId="349F32A7" w:rsidR="005F5B79" w:rsidRPr="004D2956" w:rsidRDefault="009A52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603CFE9E" w14:textId="77777777" w:rsidR="005F5B79" w:rsidRDefault="005F5B79" w:rsidP="000A7C6B"/>
        </w:tc>
      </w:tr>
      <w:tr w:rsidR="005F5B79" w14:paraId="68E5F2C4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057E619" w14:textId="3C8CB71A" w:rsidR="00C6072D" w:rsidRPr="000B04D4" w:rsidRDefault="009A52EE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4ADC98F3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7230654" w14:textId="6357519A" w:rsidR="00C6072D" w:rsidRDefault="009A52EE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5B695AB" w14:textId="035DEA76" w:rsidR="00C6072D" w:rsidRDefault="009A52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898781E" w14:textId="6EC484AB" w:rsidR="00C6072D" w:rsidRDefault="009A52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C44FD2D" w14:textId="03A71D5F" w:rsidR="00C6072D" w:rsidRDefault="009A52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DB17EDD" w14:textId="5C8A5DD4" w:rsidR="00C6072D" w:rsidRDefault="009A52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D5CC41E" w14:textId="6796A059" w:rsidR="00C6072D" w:rsidRDefault="009A52EE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BF1265F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E48B41" w14:textId="27E27B28" w:rsidR="00C6072D" w:rsidRPr="004D2956" w:rsidRDefault="009A52EE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9BF0272" w14:textId="44F8611F" w:rsidR="00C6072D" w:rsidRPr="004D2956" w:rsidRDefault="009A52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FCDB459" w14:textId="0422789B" w:rsidR="00C6072D" w:rsidRPr="004D2956" w:rsidRDefault="009A52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-4.7892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8C6125" w14:textId="3D1E7817" w:rsidR="00C6072D" w:rsidRPr="004D2956" w:rsidRDefault="009A52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263.308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77A5BA" w14:textId="433E7E1C" w:rsidR="00C6072D" w:rsidRPr="004D2956" w:rsidRDefault="009A52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-2.98509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61DAFE1" w14:textId="1892671A" w:rsidR="00C6072D" w:rsidRPr="004D2956" w:rsidRDefault="009A52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263.368</w:t>
                  </w:r>
                </w:p>
              </w:tc>
            </w:tr>
          </w:tbl>
          <w:p w14:paraId="6D5A1055" w14:textId="22E48DF7" w:rsidR="00C6072D" w:rsidRPr="000B04D4" w:rsidRDefault="009A52EE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0248F3DF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331769B" w14:textId="35CAE589" w:rsidR="00C6072D" w:rsidRDefault="009A52EE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B9FD72D" w14:textId="5F6B077C" w:rsidR="00C6072D" w:rsidRDefault="009A52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E0E9C0A" w14:textId="3C4054C3" w:rsidR="00C6072D" w:rsidRDefault="009A52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184D212" w14:textId="617D28BB" w:rsidR="00C6072D" w:rsidRDefault="009A52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F7BDD59" w14:textId="41C08476" w:rsidR="00C6072D" w:rsidRDefault="009A52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DE76CE3" w14:textId="26078690" w:rsidR="00C6072D" w:rsidRDefault="009A52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6862889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3C0565A" w14:textId="43D4771C" w:rsidR="00C6072D" w:rsidRPr="004D2956" w:rsidRDefault="009A52EE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4BD9835" w14:textId="280AFE3C" w:rsidR="00C6072D" w:rsidRPr="004D2956" w:rsidRDefault="009A52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8850E1C" w14:textId="0B00A0CC" w:rsidR="00C6072D" w:rsidRPr="004D2956" w:rsidRDefault="009A52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37B0E61" w14:textId="19906860" w:rsidR="00C6072D" w:rsidRPr="004D2956" w:rsidRDefault="009A52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E380A6" w14:textId="11A67418" w:rsidR="00C6072D" w:rsidRPr="004D2956" w:rsidRDefault="009A52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CCB18E0" w14:textId="09C20BD2" w:rsidR="00C6072D" w:rsidRPr="004D2956" w:rsidRDefault="009A52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gramStart"/>
                  <w:r>
                    <w:rPr>
                      <w:sz w:val="20"/>
                      <w:szCs w:val="20"/>
                    </w:rPr>
                    <w:t>1e</w:t>
                  </w:r>
                  <w:proofErr w:type="gramEnd"/>
                  <w:r>
                    <w:rPr>
                      <w:sz w:val="20"/>
                      <w:szCs w:val="20"/>
                    </w:rPr>
                    <w:t>-33</w:t>
                  </w:r>
                </w:p>
              </w:tc>
            </w:tr>
          </w:tbl>
          <w:p w14:paraId="1DA89EEF" w14:textId="661EF43B" w:rsidR="005F5B79" w:rsidRDefault="005F5B79" w:rsidP="000A7C6B"/>
        </w:tc>
      </w:tr>
      <w:bookmarkEnd w:id="18"/>
      <w:bookmarkEnd w:id="19"/>
      <w:bookmarkEnd w:id="20"/>
    </w:tbl>
    <w:p w14:paraId="589F2F08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780E78F7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A6CA355" w14:textId="1F7D7D29" w:rsidR="0050542D" w:rsidRPr="009A52EE" w:rsidRDefault="009A52EE" w:rsidP="009A52EE">
            <w:pPr>
              <w:pStyle w:val="Heading1"/>
            </w:pPr>
            <w:bookmarkStart w:id="21" w:name="_Toc210387080"/>
            <w:r>
              <w:t>Beams</w:t>
            </w:r>
            <w:bookmarkEnd w:id="21"/>
          </w:p>
          <w:p w14:paraId="291A7BDC" w14:textId="2B4A21A1" w:rsidR="00EC2432" w:rsidRDefault="009A52EE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5E4397F6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3CA9BFDA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2299880" w14:textId="46725A06" w:rsidR="00EC2432" w:rsidRDefault="009A52EE" w:rsidP="000A7C6B">
            <w:pPr>
              <w:pStyle w:val="Heading1"/>
            </w:pPr>
            <w:bookmarkStart w:id="22" w:name="_Toc210387081"/>
            <w:bookmarkStart w:id="23" w:name="_Toc243733152"/>
            <w:bookmarkStart w:id="24" w:name="_Toc245020120"/>
            <w:bookmarkStart w:id="25" w:name="_Toc245020152"/>
            <w:r>
              <w:lastRenderedPageBreak/>
              <w:t>Study Results</w:t>
            </w:r>
            <w:bookmarkEnd w:id="22"/>
          </w:p>
          <w:p w14:paraId="771A294F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88"/>
              <w:gridCol w:w="2831"/>
              <w:gridCol w:w="2720"/>
              <w:gridCol w:w="2699"/>
            </w:tblGrid>
            <w:tr w:rsidR="009A52EE" w14:paraId="4A204B2A" w14:textId="77777777" w:rsidTr="00956A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3933C3E" w14:textId="687A3D35" w:rsidR="009A52EE" w:rsidRDefault="009A52EE" w:rsidP="009A52E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7AE414" w14:textId="5612DCBA" w:rsidR="009A52EE" w:rsidRDefault="009A52EE" w:rsidP="009A52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F8C86AB" w14:textId="2DD70DEF" w:rsidR="009A52EE" w:rsidRDefault="009A52EE" w:rsidP="009A52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D1718D5" w14:textId="26F5EB4C" w:rsidR="009A52EE" w:rsidRDefault="009A52EE" w:rsidP="009A52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A52EE" w14:paraId="429E6C59" w14:textId="77777777" w:rsidTr="00956A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F07568" w14:textId="062CFDDA" w:rsidR="009A52EE" w:rsidRPr="004D2956" w:rsidRDefault="009A52EE" w:rsidP="009A52E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D4E6E1" w14:textId="07A07AF5" w:rsidR="009A52EE" w:rsidRPr="004D2956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CD3A39" w14:textId="77777777" w:rsidR="009A52EE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2.779e+01N/m^2</w:t>
                  </w:r>
                </w:p>
                <w:p w14:paraId="64AA263E" w14:textId="6C3F8874" w:rsidR="009A52EE" w:rsidRPr="004D2956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172216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ADACAA" w14:textId="77777777" w:rsidR="009A52EE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1.197e+08N/m^2</w:t>
                  </w:r>
                </w:p>
                <w:p w14:paraId="6E8A16ED" w14:textId="5EC5E613" w:rsidR="009A52EE" w:rsidRPr="004D2956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238999</w:t>
                  </w:r>
                </w:p>
              </w:tc>
            </w:tr>
            <w:tr w:rsidR="009A52EE" w14:paraId="10BDF77A" w14:textId="77777777" w:rsidTr="00956A0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2AF5BB0" w14:textId="5EC2CE6B" w:rsidR="009A52EE" w:rsidRDefault="009A52EE" w:rsidP="009A52E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275BC4E" wp14:editId="1562E8A2">
                        <wp:extent cx="6858000" cy="4163060"/>
                        <wp:effectExtent l="0" t="0" r="0" b="8890"/>
                        <wp:docPr id="743518426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3518426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63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C5D421C" w14:textId="1F1C880B" w:rsidR="009A52EE" w:rsidRPr="004D2956" w:rsidRDefault="009A52EE" w:rsidP="009A52E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9054T115_Steel Workbench Top_w_installation_holes-Static 3-Stress-Stress1</w:t>
                  </w:r>
                </w:p>
              </w:tc>
            </w:tr>
          </w:tbl>
          <w:p w14:paraId="364E05C1" w14:textId="77777777" w:rsidR="009A52EE" w:rsidRDefault="009A52E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08"/>
              <w:gridCol w:w="3124"/>
              <w:gridCol w:w="2413"/>
              <w:gridCol w:w="2393"/>
            </w:tblGrid>
            <w:tr w:rsidR="009A52EE" w14:paraId="1C1DE091" w14:textId="77777777" w:rsidTr="00956A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14ED7BA" w14:textId="0A1465B2" w:rsidR="009A52EE" w:rsidRDefault="009A52EE" w:rsidP="009A52E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8B6DB86" w14:textId="26118E49" w:rsidR="009A52EE" w:rsidRDefault="009A52EE" w:rsidP="009A52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A10A5AF" w14:textId="417FB2F6" w:rsidR="009A52EE" w:rsidRDefault="009A52EE" w:rsidP="009A52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BB0E3BF" w14:textId="613FA5CD" w:rsidR="009A52EE" w:rsidRDefault="009A52EE" w:rsidP="009A52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A52EE" w14:paraId="476D5341" w14:textId="77777777" w:rsidTr="00956A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3CEDC6" w14:textId="660BD298" w:rsidR="009A52EE" w:rsidRPr="004D2956" w:rsidRDefault="009A52EE" w:rsidP="009A52E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7A8943" w14:textId="48BCAA2C" w:rsidR="009A52EE" w:rsidRPr="004D2956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A7F1EB" w14:textId="77777777" w:rsidR="009A52EE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4CF0C25B" w14:textId="1CF89B97" w:rsidR="009A52EE" w:rsidRPr="004D2956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12851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B58B8F" w14:textId="77777777" w:rsidR="009A52EE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3.463e+00mm</w:t>
                  </w:r>
                </w:p>
                <w:p w14:paraId="4B5CEFEE" w14:textId="58B7C0DE" w:rsidR="009A52EE" w:rsidRPr="004D2956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1988448</w:t>
                  </w:r>
                </w:p>
              </w:tc>
            </w:tr>
            <w:tr w:rsidR="009A52EE" w14:paraId="05E22D29" w14:textId="77777777" w:rsidTr="00956A0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81FBDA1" w14:textId="71032D86" w:rsidR="009A52EE" w:rsidRDefault="009A52EE" w:rsidP="009A52E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1F66977" wp14:editId="5413C46A">
                        <wp:extent cx="6858000" cy="4163060"/>
                        <wp:effectExtent l="0" t="0" r="0" b="8890"/>
                        <wp:docPr id="1009831905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9831905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63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4BA9B3D" w14:textId="751663F6" w:rsidR="009A52EE" w:rsidRPr="004D2956" w:rsidRDefault="009A52EE" w:rsidP="009A52E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9054T115_Steel Workbench Top_w_installation_holes-Static 3-Displacement-Displacement1</w:t>
                  </w:r>
                </w:p>
              </w:tc>
            </w:tr>
          </w:tbl>
          <w:p w14:paraId="3F583D71" w14:textId="77777777" w:rsidR="009A52EE" w:rsidRDefault="009A52E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9A52EE" w14:paraId="59B7F250" w14:textId="77777777" w:rsidTr="00956A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6F77A0" w14:textId="34D2C122" w:rsidR="009A52EE" w:rsidRDefault="009A52EE" w:rsidP="009A52E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94D1C3A" w14:textId="2A22ABFE" w:rsidR="009A52EE" w:rsidRDefault="009A52EE" w:rsidP="009A52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E40B483" w14:textId="4D11373A" w:rsidR="009A52EE" w:rsidRDefault="009A52EE" w:rsidP="009A52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359DE74" w14:textId="6398A498" w:rsidR="009A52EE" w:rsidRDefault="009A52EE" w:rsidP="009A52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A52EE" w14:paraId="7999DB4D" w14:textId="77777777" w:rsidTr="00956A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D7CFBE" w14:textId="02B07CA8" w:rsidR="009A52EE" w:rsidRPr="004D2956" w:rsidRDefault="009A52EE" w:rsidP="009A52E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4955FB" w14:textId="0425FE8F" w:rsidR="009A52EE" w:rsidRPr="004D2956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FBFCC9" w14:textId="77777777" w:rsidR="009A52EE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1.445e-10</w:t>
                  </w:r>
                </w:p>
                <w:p w14:paraId="0274739A" w14:textId="131D7820" w:rsidR="009A52EE" w:rsidRPr="004D2956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1067586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337180" w14:textId="77777777" w:rsidR="009A52EE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4.158e-04</w:t>
                  </w:r>
                </w:p>
                <w:p w14:paraId="48838BE0" w14:textId="5E962572" w:rsidR="009A52EE" w:rsidRPr="004D2956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1249859</w:t>
                  </w:r>
                </w:p>
              </w:tc>
            </w:tr>
            <w:tr w:rsidR="009A52EE" w14:paraId="42A32A80" w14:textId="77777777" w:rsidTr="00956A0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7F2265" w14:textId="5F93F9E4" w:rsidR="009A52EE" w:rsidRDefault="009A52EE" w:rsidP="009A52E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4AE69C0F" wp14:editId="334E0B49">
                        <wp:extent cx="6858000" cy="4163060"/>
                        <wp:effectExtent l="0" t="0" r="0" b="8890"/>
                        <wp:docPr id="837876011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7876011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63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573544" w14:textId="673B60EA" w:rsidR="009A52EE" w:rsidRPr="004D2956" w:rsidRDefault="009A52EE" w:rsidP="009A52E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9054T115_Steel Workbench Top_w_installation_holes-Static 3-Strain-Strain1</w:t>
                  </w:r>
                </w:p>
              </w:tc>
            </w:tr>
          </w:tbl>
          <w:p w14:paraId="67763657" w14:textId="77777777" w:rsidR="009A52EE" w:rsidRDefault="009A52E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33"/>
              <w:gridCol w:w="3254"/>
              <w:gridCol w:w="2437"/>
              <w:gridCol w:w="2414"/>
            </w:tblGrid>
            <w:tr w:rsidR="009A52EE" w14:paraId="5881415E" w14:textId="77777777" w:rsidTr="00956A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14A820A" w14:textId="1DEF0010" w:rsidR="009A52EE" w:rsidRDefault="009A52EE" w:rsidP="009A52E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26BA3E1" w14:textId="24E4D009" w:rsidR="009A52EE" w:rsidRDefault="009A52EE" w:rsidP="009A52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67ADE4E" w14:textId="1B4B912A" w:rsidR="009A52EE" w:rsidRDefault="009A52EE" w:rsidP="009A52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2AF41EF" w14:textId="2AC615BA" w:rsidR="009A52EE" w:rsidRDefault="009A52EE" w:rsidP="009A52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A52EE" w14:paraId="49F09B23" w14:textId="77777777" w:rsidTr="00956A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B5A14A" w14:textId="023D01A2" w:rsidR="009A52EE" w:rsidRPr="004D2956" w:rsidRDefault="009A52EE" w:rsidP="009A52E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F99488" w14:textId="7C5BA4D0" w:rsidR="009A52EE" w:rsidRPr="004D2956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Automatic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51F087" w14:textId="77777777" w:rsidR="009A52EE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1.441e+00</w:t>
                  </w:r>
                </w:p>
                <w:p w14:paraId="04C420F8" w14:textId="4B857270" w:rsidR="009A52EE" w:rsidRPr="004D2956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238999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630931" w14:textId="77777777" w:rsidR="009A52EE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3.000e+00</w:t>
                  </w:r>
                </w:p>
                <w:p w14:paraId="73316B5C" w14:textId="656449C1" w:rsidR="009A52EE" w:rsidRPr="004D2956" w:rsidRDefault="009A52EE" w:rsidP="009A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</w:tr>
            <w:tr w:rsidR="009A52EE" w14:paraId="641B8C1E" w14:textId="77777777" w:rsidTr="00956A0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7C6B27" w14:textId="0F700359" w:rsidR="009A52EE" w:rsidRDefault="009A52EE" w:rsidP="009A52E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73D388F" wp14:editId="5151343E">
                        <wp:extent cx="6858000" cy="4163060"/>
                        <wp:effectExtent l="0" t="0" r="0" b="8890"/>
                        <wp:docPr id="553822128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3822128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63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277E0C" w14:textId="43B05D6C" w:rsidR="009A52EE" w:rsidRPr="004D2956" w:rsidRDefault="009A52EE" w:rsidP="009A52E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9054T115_Steel Workbench Top_w_installation_holes-Static 3-Factor of Safety-Factor of Safety1</w:t>
                  </w:r>
                </w:p>
              </w:tc>
            </w:tr>
          </w:tbl>
          <w:p w14:paraId="5339123A" w14:textId="77777777" w:rsidR="009A52EE" w:rsidRPr="000B04D4" w:rsidRDefault="009A52EE" w:rsidP="000A7C6B"/>
          <w:bookmarkEnd w:id="23"/>
          <w:bookmarkEnd w:id="24"/>
          <w:bookmarkEnd w:id="25"/>
          <w:p w14:paraId="12114C53" w14:textId="295773B1" w:rsidR="00EC2432" w:rsidRDefault="00EC2432" w:rsidP="000A7C6B"/>
        </w:tc>
      </w:tr>
    </w:tbl>
    <w:p w14:paraId="5731F4C5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30AE9B62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FFCCF6E" w14:textId="1C369831" w:rsidR="000B1701" w:rsidRDefault="009A52EE" w:rsidP="009A52EE">
            <w:pPr>
              <w:pStyle w:val="Heading1"/>
            </w:pPr>
            <w:bookmarkStart w:id="26" w:name="_Toc210387082"/>
            <w:r>
              <w:t>Conclusion</w:t>
            </w:r>
            <w:bookmarkEnd w:id="26"/>
          </w:p>
        </w:tc>
      </w:tr>
    </w:tbl>
    <w:p w14:paraId="283FB07E" w14:textId="4C04DF33" w:rsidR="00AC3438" w:rsidRPr="00AC3438" w:rsidRDefault="00AC3438" w:rsidP="00FE0924"/>
    <w:sectPr w:rsidR="00AC3438" w:rsidRPr="00AC3438" w:rsidSect="009A52EE">
      <w:footerReference w:type="default" r:id="rId25"/>
      <w:footerReference w:type="first" r:id="rId2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CCEE" w14:textId="77777777" w:rsidR="00073E7B" w:rsidRDefault="00073E7B" w:rsidP="00F25CD7">
      <w:pPr>
        <w:spacing w:after="0" w:line="240" w:lineRule="auto"/>
      </w:pPr>
      <w:r>
        <w:separator/>
      </w:r>
    </w:p>
  </w:endnote>
  <w:endnote w:type="continuationSeparator" w:id="0">
    <w:p w14:paraId="2B65969A" w14:textId="77777777" w:rsidR="00073E7B" w:rsidRDefault="00073E7B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56FF911C" w14:textId="77777777" w:rsidTr="005C7079">
      <w:trPr>
        <w:trHeight w:val="53"/>
      </w:trPr>
      <w:tc>
        <w:tcPr>
          <w:tcW w:w="867" w:type="pct"/>
        </w:tcPr>
        <w:p w14:paraId="43E31250" w14:textId="42D64069" w:rsidR="00FD315C" w:rsidRDefault="00FD315C" w:rsidP="00E217C8">
          <w:pPr>
            <w:rPr>
              <w:rFonts w:asciiTheme="majorHAnsi" w:hAnsiTheme="majorHAnsi"/>
            </w:rPr>
          </w:pPr>
        </w:p>
      </w:tc>
      <w:tc>
        <w:tcPr>
          <w:tcW w:w="1801" w:type="pct"/>
          <w:vAlign w:val="bottom"/>
        </w:tcPr>
        <w:p w14:paraId="79426445" w14:textId="3071D8D5" w:rsidR="00FD315C" w:rsidRDefault="00FD315C" w:rsidP="00E217C8">
          <w:pPr>
            <w:rPr>
              <w:rFonts w:asciiTheme="majorHAnsi" w:hAnsiTheme="majorHAnsi"/>
            </w:rPr>
          </w:pPr>
        </w:p>
      </w:tc>
      <w:tc>
        <w:tcPr>
          <w:tcW w:w="2079" w:type="pct"/>
          <w:vAlign w:val="bottom"/>
        </w:tcPr>
        <w:p w14:paraId="030DA9C6" w14:textId="1A98314F" w:rsidR="00FD315C" w:rsidRDefault="009A52EE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Simulation of 9054T115_Steel Workbench </w:t>
          </w:r>
        </w:p>
      </w:tc>
      <w:tc>
        <w:tcPr>
          <w:tcW w:w="0" w:type="auto"/>
          <w:vAlign w:val="bottom"/>
        </w:tcPr>
        <w:p w14:paraId="3E36CA66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256EB8CA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130EC399" w14:textId="77777777" w:rsidTr="00BF0BC4">
      <w:tc>
        <w:tcPr>
          <w:tcW w:w="1908" w:type="dxa"/>
        </w:tcPr>
        <w:p w14:paraId="562AADFF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223235AE" wp14:editId="7B420E47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3E61E59E" w14:textId="73376B25" w:rsidR="00FD315C" w:rsidRDefault="009A52EE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4CB2B59D" w14:textId="634BB89F" w:rsidR="00FD315C" w:rsidRDefault="009A52EE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Simulation of 9054T115_Steel Workbench </w:t>
          </w: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Top_w_installation_holes</w:t>
          </w:r>
          <w:proofErr w:type="spellEnd"/>
        </w:p>
      </w:tc>
      <w:tc>
        <w:tcPr>
          <w:tcW w:w="360" w:type="dxa"/>
          <w:vAlign w:val="bottom"/>
        </w:tcPr>
        <w:p w14:paraId="7EEE325B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387285D8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847D0" w14:textId="77777777" w:rsidR="00073E7B" w:rsidRDefault="00073E7B" w:rsidP="00F25CD7">
      <w:pPr>
        <w:spacing w:after="0" w:line="240" w:lineRule="auto"/>
      </w:pPr>
      <w:r>
        <w:separator/>
      </w:r>
    </w:p>
  </w:footnote>
  <w:footnote w:type="continuationSeparator" w:id="0">
    <w:p w14:paraId="15ED6238" w14:textId="77777777" w:rsidR="00073E7B" w:rsidRDefault="00073E7B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EE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3E7B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12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C7079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C79E1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A52EE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EC96"/>
  <w15:docId w15:val="{0CB5566B-49C8-4AFA-826D-F6F0D43B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cas\Documents\Projects\Co_Printing\RAAM\Layout\FEM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2</TotalTime>
  <Pages>14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Lucas Chen</dc:creator>
  <cp:lastModifiedBy>Lucas Chen</cp:lastModifiedBy>
  <cp:revision>2</cp:revision>
  <dcterms:created xsi:type="dcterms:W3CDTF">2025-10-03T17:29:00Z</dcterms:created>
  <dcterms:modified xsi:type="dcterms:W3CDTF">2025-10-03T17:34:00Z</dcterms:modified>
</cp:coreProperties>
</file>